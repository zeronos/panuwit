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D8425" w14:textId="77777777" w:rsidR="00C157E1" w:rsidRPr="005401E4" w:rsidRDefault="00C157E1" w:rsidP="00C157E1">
      <w:pPr>
        <w:rPr>
          <w:rFonts w:ascii="TH SarabunPSK" w:hAnsi="TH SarabunPSK" w:cs="TH SarabunPSK"/>
          <w:color w:val="000000" w:themeColor="text1"/>
          <w:cs/>
        </w:rPr>
      </w:pPr>
    </w:p>
    <w:p w14:paraId="62E3292D" w14:textId="77777777" w:rsidR="00C157E1" w:rsidRPr="005401E4" w:rsidRDefault="00C157E1" w:rsidP="00C157E1">
      <w:pPr>
        <w:rPr>
          <w:rFonts w:ascii="TH SarabunPSK" w:hAnsi="TH SarabunPSK" w:cs="TH SarabunPSK"/>
          <w:color w:val="000000" w:themeColor="text1"/>
        </w:rPr>
      </w:pPr>
    </w:p>
    <w:p w14:paraId="3FAF83DB" w14:textId="77777777" w:rsidR="00C157E1" w:rsidRPr="005401E4" w:rsidRDefault="00C157E1" w:rsidP="00C157E1">
      <w:pPr>
        <w:jc w:val="right"/>
        <w:rPr>
          <w:rFonts w:ascii="TH SarabunPSK" w:hAnsi="TH SarabunPSK" w:cs="TH SarabunPSK"/>
          <w:color w:val="000000" w:themeColor="text1"/>
          <w:sz w:val="56"/>
          <w:szCs w:val="56"/>
        </w:rPr>
      </w:pPr>
    </w:p>
    <w:bookmarkStart w:id="0" w:name="_Hlk32278698" w:displacedByCustomXml="next"/>
    <w:sdt>
      <w:sdtPr>
        <w:rPr>
          <w:rFonts w:ascii="TH SarabunPSK" w:hAnsi="TH SarabunPSK" w:cs="TH SarabunPSK"/>
          <w:color w:val="000000" w:themeColor="text1"/>
          <w:sz w:val="56"/>
          <w:szCs w:val="56"/>
        </w:rPr>
        <w:id w:val="-921487434"/>
        <w:placeholder>
          <w:docPart w:val="761B861C4D284BE39F801C51B066B4C5"/>
        </w:placeholder>
      </w:sdtPr>
      <w:sdtContent>
        <w:p w14:paraId="4B624099" w14:textId="73C88BEF" w:rsidR="00C157E1" w:rsidRPr="005401E4" w:rsidRDefault="00393770" w:rsidP="00C157E1">
          <w:pPr>
            <w:jc w:val="right"/>
            <w:rPr>
              <w:rFonts w:ascii="TH SarabunPSK" w:hAnsi="TH SarabunPSK" w:cs="TH SarabunPSK"/>
              <w:color w:val="000000" w:themeColor="text1"/>
              <w:sz w:val="56"/>
              <w:szCs w:val="56"/>
            </w:rPr>
          </w:pPr>
          <w:r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>ระบบยืม-คืนอุปกรณ์</w:t>
          </w:r>
        </w:p>
      </w:sdtContent>
    </w:sdt>
    <w:bookmarkEnd w:id="0"/>
    <w:p w14:paraId="135517D5" w14:textId="77777777" w:rsidR="00C157E1" w:rsidRPr="005401E4" w:rsidRDefault="00C157E1" w:rsidP="00C157E1">
      <w:pPr>
        <w:jc w:val="right"/>
        <w:rPr>
          <w:rFonts w:ascii="TH SarabunPSK" w:hAnsi="TH SarabunPSK" w:cs="TH SarabunPSK"/>
          <w:color w:val="000000" w:themeColor="text1"/>
          <w:sz w:val="56"/>
          <w:szCs w:val="56"/>
        </w:rPr>
      </w:pPr>
      <w:r w:rsidRPr="005401E4">
        <w:rPr>
          <w:rFonts w:ascii="TH SarabunPSK" w:hAnsi="TH SarabunPSK" w:cs="TH SarabunPSK"/>
          <w:color w:val="000000" w:themeColor="text1"/>
          <w:sz w:val="56"/>
          <w:szCs w:val="56"/>
          <w:cs/>
        </w:rPr>
        <w:t>ข้อกำหนด</w:t>
      </w:r>
      <w:r w:rsidRPr="005401E4">
        <w:rPr>
          <w:rFonts w:ascii="TH SarabunPSK" w:hAnsi="TH SarabunPSK" w:cs="TH SarabunPSK" w:hint="cs"/>
          <w:color w:val="000000" w:themeColor="text1"/>
          <w:sz w:val="56"/>
          <w:szCs w:val="56"/>
          <w:cs/>
        </w:rPr>
        <w:t>ความต้องการของระบบ</w:t>
      </w:r>
    </w:p>
    <w:p w14:paraId="42800F96" w14:textId="77777777" w:rsidR="00086F1C" w:rsidRPr="005401E4" w:rsidRDefault="00086F1C" w:rsidP="00C157E1">
      <w:pPr>
        <w:jc w:val="right"/>
        <w:rPr>
          <w:rFonts w:ascii="TH SarabunPSK" w:hAnsi="TH SarabunPSK" w:cs="TH SarabunPSK"/>
          <w:color w:val="000000" w:themeColor="text1"/>
          <w:sz w:val="56"/>
          <w:szCs w:val="56"/>
        </w:rPr>
      </w:pPr>
      <w:r w:rsidRPr="005401E4">
        <w:rPr>
          <w:rFonts w:ascii="TH SarabunPSK" w:hAnsi="TH SarabunPSK" w:cs="TH SarabunPSK"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91ECF1" wp14:editId="563B962B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FBAD3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" strokecolor="black [3040]" strokeweight="1.5pt"/>
            </w:pict>
          </mc:Fallback>
        </mc:AlternateContent>
      </w:r>
    </w:p>
    <w:p w14:paraId="45E2B2BA" w14:textId="23A5ADB0" w:rsidR="00C157E1" w:rsidRPr="005401E4" w:rsidRDefault="00C157E1" w:rsidP="00C157E1">
      <w:pPr>
        <w:jc w:val="right"/>
        <w:rPr>
          <w:rFonts w:ascii="TH SarabunPSK" w:hAnsi="TH SarabunPSK" w:cs="TH SarabunPSK"/>
          <w:color w:val="000000" w:themeColor="text1"/>
          <w:sz w:val="56"/>
          <w:szCs w:val="56"/>
        </w:rPr>
      </w:pPr>
      <w:r w:rsidRPr="005401E4">
        <w:rPr>
          <w:rFonts w:ascii="TH SarabunPSK" w:hAnsi="TH SarabunPSK" w:cs="TH SarabunPSK"/>
          <w:color w:val="000000" w:themeColor="text1"/>
          <w:sz w:val="56"/>
          <w:szCs w:val="56"/>
        </w:rPr>
        <w:t xml:space="preserve">Version: </w:t>
      </w:r>
      <w:sdt>
        <w:sdtPr>
          <w:rPr>
            <w:rFonts w:ascii="TH SarabunPSK" w:hAnsi="TH SarabunPSK" w:cs="TH SarabunPSK"/>
            <w:color w:val="000000" w:themeColor="text1"/>
            <w:sz w:val="56"/>
            <w:szCs w:val="56"/>
          </w:rPr>
          <w:id w:val="-119458698"/>
          <w:placeholder>
            <w:docPart w:val="E72CC6DBB91F4DFB818390367B63B38F"/>
          </w:placeholder>
        </w:sdtPr>
        <w:sdtContent>
          <w:r w:rsidR="00BC1E5A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>2</w:t>
          </w:r>
        </w:sdtContent>
      </w:sdt>
    </w:p>
    <w:p w14:paraId="24EF5D1E" w14:textId="77777777" w:rsidR="00C157E1" w:rsidRPr="005401E4" w:rsidRDefault="00C157E1" w:rsidP="00C157E1">
      <w:pPr>
        <w:jc w:val="right"/>
        <w:rPr>
          <w:rFonts w:ascii="TH SarabunPSK" w:hAnsi="TH SarabunPSK" w:cs="TH SarabunPSK"/>
          <w:color w:val="000000" w:themeColor="text1"/>
          <w:sz w:val="56"/>
          <w:szCs w:val="56"/>
        </w:rPr>
      </w:pPr>
      <w:r w:rsidRPr="005401E4">
        <w:rPr>
          <w:rFonts w:ascii="TH SarabunPSK" w:hAnsi="TH SarabunPSK" w:cs="TH SarabunPSK"/>
          <w:color w:val="000000" w:themeColor="text1"/>
          <w:sz w:val="56"/>
          <w:szCs w:val="56"/>
        </w:rPr>
        <w:t xml:space="preserve">Date: </w:t>
      </w:r>
      <w:sdt>
        <w:sdtPr>
          <w:rPr>
            <w:rFonts w:ascii="TH SarabunPSK" w:hAnsi="TH SarabunPSK" w:cs="TH SarabunPSK"/>
            <w:color w:val="000000" w:themeColor="text1"/>
            <w:sz w:val="56"/>
            <w:szCs w:val="56"/>
          </w:rPr>
          <w:id w:val="1521128132"/>
          <w:placeholder>
            <w:docPart w:val="45BFCC9232834DAAB339EE67A92B6417"/>
          </w:placeholder>
        </w:sdtPr>
        <w:sdtContent>
          <w:r w:rsidR="00477ADC" w:rsidRPr="005401E4">
            <w:rPr>
              <w:rFonts w:ascii="TH SarabunPSK" w:hAnsi="TH SarabunPSK" w:cs="TH SarabunPSK"/>
              <w:color w:val="000000" w:themeColor="text1"/>
              <w:sz w:val="56"/>
              <w:szCs w:val="56"/>
            </w:rPr>
            <w:t xml:space="preserve">8 </w:t>
          </w:r>
          <w:r w:rsidR="00477ADC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>กุมภาพันธ์ 2563</w:t>
          </w:r>
        </w:sdtContent>
      </w:sdt>
    </w:p>
    <w:p w14:paraId="0DD40FAF" w14:textId="77777777" w:rsidR="00C157E1" w:rsidRPr="005401E4" w:rsidRDefault="00C157E1" w:rsidP="00C157E1">
      <w:pPr>
        <w:jc w:val="right"/>
        <w:rPr>
          <w:rFonts w:ascii="TH SarabunPSK" w:hAnsi="TH SarabunPSK" w:cs="TH SarabunPSK"/>
          <w:color w:val="000000" w:themeColor="text1"/>
          <w:sz w:val="56"/>
          <w:szCs w:val="56"/>
        </w:rPr>
      </w:pPr>
      <w:r w:rsidRPr="005401E4">
        <w:rPr>
          <w:rFonts w:ascii="TH SarabunPSK" w:hAnsi="TH SarabunPSK" w:cs="TH SarabunPSK"/>
          <w:color w:val="000000" w:themeColor="text1"/>
          <w:sz w:val="56"/>
          <w:szCs w:val="56"/>
        </w:rPr>
        <w:t>By</w:t>
      </w:r>
    </w:p>
    <w:sdt>
      <w:sdtPr>
        <w:rPr>
          <w:rFonts w:ascii="TH SarabunPSK" w:hAnsi="TH SarabunPSK" w:cs="TH SarabunPSK"/>
          <w:color w:val="000000" w:themeColor="text1"/>
          <w:sz w:val="56"/>
          <w:szCs w:val="56"/>
        </w:rPr>
        <w:id w:val="-336467108"/>
        <w:placeholder>
          <w:docPart w:val="6007E51AE4C34A2D9286623FA91DD5C4"/>
        </w:placeholder>
      </w:sdtPr>
      <w:sdtContent>
        <w:p w14:paraId="1B6A6081" w14:textId="15768E2B" w:rsidR="00477ADC" w:rsidRPr="005401E4" w:rsidRDefault="00477ADC" w:rsidP="00B22B8D">
          <w:pPr>
            <w:spacing w:after="0"/>
            <w:jc w:val="center"/>
            <w:rPr>
              <w:rFonts w:ascii="TH SarabunPSK" w:hAnsi="TH SarabunPSK" w:cs="TH SarabunPSK"/>
              <w:color w:val="000000" w:themeColor="text1"/>
              <w:sz w:val="56"/>
              <w:szCs w:val="56"/>
              <w:cs/>
            </w:rPr>
          </w:pPr>
          <w:r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>กลุ่มที่ 2</w:t>
          </w:r>
        </w:p>
        <w:p w14:paraId="5B04E39E" w14:textId="567F9C85" w:rsidR="00477ADC" w:rsidRPr="005401E4" w:rsidRDefault="00B22B8D" w:rsidP="00B22B8D">
          <w:pPr>
            <w:ind w:left="720" w:hanging="360"/>
            <w:jc w:val="center"/>
            <w:rPr>
              <w:color w:val="000000" w:themeColor="text1"/>
              <w:sz w:val="56"/>
              <w:szCs w:val="56"/>
            </w:rPr>
          </w:pPr>
          <w:r w:rsidRPr="005401E4">
            <w:rPr>
              <w:rFonts w:hint="cs"/>
              <w:color w:val="000000" w:themeColor="text1"/>
              <w:sz w:val="56"/>
              <w:szCs w:val="56"/>
              <w:cs/>
            </w:rPr>
            <w:t xml:space="preserve">   1.</w:t>
          </w:r>
          <w:r w:rsidR="00477ADC" w:rsidRPr="005401E4">
            <w:rPr>
              <w:rFonts w:hint="cs"/>
              <w:color w:val="000000" w:themeColor="text1"/>
              <w:sz w:val="56"/>
              <w:szCs w:val="56"/>
              <w:cs/>
            </w:rPr>
            <w:t xml:space="preserve">นาย ภาณุวิชญ์ สระอุบล </w:t>
          </w:r>
          <w:r w:rsidRPr="005401E4">
            <w:rPr>
              <w:rFonts w:hint="cs"/>
              <w:color w:val="000000" w:themeColor="text1"/>
              <w:sz w:val="56"/>
              <w:szCs w:val="56"/>
              <w:cs/>
            </w:rPr>
            <w:t xml:space="preserve">  </w:t>
          </w:r>
          <w:r w:rsidR="00477ADC" w:rsidRPr="005401E4">
            <w:rPr>
              <w:rFonts w:hint="cs"/>
              <w:color w:val="000000" w:themeColor="text1"/>
              <w:sz w:val="56"/>
              <w:szCs w:val="56"/>
              <w:cs/>
            </w:rPr>
            <w:t>6020503861</w:t>
          </w:r>
        </w:p>
        <w:p w14:paraId="659D0B6C" w14:textId="017D452D" w:rsidR="00477ADC" w:rsidRPr="005401E4" w:rsidRDefault="00B22B8D" w:rsidP="00B22B8D">
          <w:pPr>
            <w:ind w:left="1440"/>
            <w:rPr>
              <w:rFonts w:ascii="TH SarabunPSK" w:hAnsi="TH SarabunPSK" w:cs="TH SarabunPSK"/>
              <w:color w:val="000000" w:themeColor="text1"/>
              <w:sz w:val="56"/>
              <w:szCs w:val="56"/>
            </w:rPr>
          </w:pPr>
          <w:r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  </w:t>
          </w:r>
          <w:r w:rsidR="00F352E6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>2.</w:t>
          </w:r>
          <w:r w:rsidR="00477ADC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นาย </w:t>
          </w:r>
          <w:r w:rsidR="00F352E6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 </w:t>
          </w:r>
          <w:r w:rsidR="00477ADC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สิทธิพล </w:t>
          </w:r>
          <w:r w:rsidR="00F352E6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 </w:t>
          </w:r>
          <w:r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 </w:t>
          </w:r>
          <w:r w:rsidR="00477ADC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มานิตกุล </w:t>
          </w:r>
          <w:r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   </w:t>
          </w:r>
          <w:r w:rsidR="00477ADC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>6020501426</w:t>
          </w:r>
        </w:p>
        <w:p w14:paraId="73D4D8E6" w14:textId="3EE7CF28" w:rsidR="00B22B8D" w:rsidRPr="005401E4" w:rsidRDefault="00B22B8D" w:rsidP="00B22B8D">
          <w:pPr>
            <w:rPr>
              <w:rFonts w:ascii="TH SarabunPSK" w:hAnsi="TH SarabunPSK" w:cs="TH SarabunPSK"/>
              <w:color w:val="000000" w:themeColor="text1"/>
              <w:sz w:val="56"/>
              <w:szCs w:val="56"/>
            </w:rPr>
          </w:pPr>
          <w:r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              </w:t>
          </w:r>
          <w:r w:rsidR="00F352E6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3.นาย ชยณัฐ </w:t>
          </w:r>
          <w:r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    </w:t>
          </w:r>
          <w:r w:rsidR="00F352E6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เกตุวิฑูรย์ </w:t>
          </w:r>
          <w:r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   </w:t>
          </w:r>
          <w:r w:rsidR="00F352E6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>6020502066</w:t>
          </w:r>
          <w:r w:rsidRPr="005401E4">
            <w:rPr>
              <w:rFonts w:ascii="TH SarabunPSK" w:hAnsi="TH SarabunPSK" w:cs="TH SarabunPSK"/>
              <w:color w:val="000000" w:themeColor="text1"/>
              <w:sz w:val="56"/>
              <w:szCs w:val="56"/>
            </w:rPr>
            <w:t xml:space="preserve"> </w:t>
          </w:r>
        </w:p>
        <w:p w14:paraId="36B70087" w14:textId="1AF25B50" w:rsidR="00F352E6" w:rsidRPr="005401E4" w:rsidRDefault="00B22B8D" w:rsidP="00B22B8D">
          <w:pPr>
            <w:rPr>
              <w:rFonts w:ascii="TH SarabunPSK" w:hAnsi="TH SarabunPSK" w:cs="TH SarabunPSK"/>
              <w:color w:val="000000" w:themeColor="text1"/>
              <w:sz w:val="56"/>
              <w:szCs w:val="56"/>
              <w:cs/>
            </w:rPr>
          </w:pPr>
          <w:r w:rsidRPr="005401E4">
            <w:rPr>
              <w:rFonts w:ascii="TH SarabunPSK" w:hAnsi="TH SarabunPSK" w:cs="TH SarabunPSK"/>
              <w:color w:val="000000" w:themeColor="text1"/>
              <w:sz w:val="56"/>
              <w:szCs w:val="56"/>
            </w:rPr>
            <w:t xml:space="preserve">              </w:t>
          </w:r>
          <w:r w:rsidR="00F352E6" w:rsidRPr="005401E4">
            <w:rPr>
              <w:rFonts w:ascii="TH SarabunPSK" w:hAnsi="TH SarabunPSK" w:cs="TH SarabunPSK"/>
              <w:color w:val="000000" w:themeColor="text1"/>
              <w:sz w:val="56"/>
              <w:szCs w:val="56"/>
            </w:rPr>
            <w:t>4.</w:t>
          </w:r>
          <w:r w:rsidR="00F352E6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นาย ใบชา </w:t>
          </w:r>
          <w:r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 xml:space="preserve">     </w:t>
          </w:r>
          <w:r w:rsidR="00F352E6" w:rsidRPr="005401E4">
            <w:rPr>
              <w:rFonts w:ascii="TH SarabunPSK" w:hAnsi="TH SarabunPSK" w:cs="TH SarabunPSK" w:hint="cs"/>
              <w:color w:val="000000" w:themeColor="text1"/>
              <w:sz w:val="56"/>
              <w:szCs w:val="56"/>
              <w:cs/>
            </w:rPr>
            <w:t>เจนจบวิทยา 6020500373</w:t>
          </w:r>
        </w:p>
        <w:p w14:paraId="259BFE7B" w14:textId="77777777" w:rsidR="00086F1C" w:rsidRPr="005401E4" w:rsidRDefault="009D104C" w:rsidP="00C157E1">
          <w:pPr>
            <w:jc w:val="right"/>
            <w:rPr>
              <w:rFonts w:ascii="TH SarabunPSK" w:hAnsi="TH SarabunPSK" w:cs="TH SarabunPSK"/>
              <w:color w:val="000000" w:themeColor="text1"/>
              <w:sz w:val="56"/>
              <w:szCs w:val="56"/>
              <w:cs/>
            </w:rPr>
          </w:pPr>
        </w:p>
      </w:sdtContent>
    </w:sdt>
    <w:p w14:paraId="6C7E7A70" w14:textId="7A389560" w:rsidR="00C157E1" w:rsidRPr="005401E4" w:rsidRDefault="00FC1070" w:rsidP="00F352E6">
      <w:pPr>
        <w:jc w:val="left"/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</w:pPr>
      <w:r w:rsidRPr="005401E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สารบัญ</w:t>
      </w:r>
      <w:r w:rsidR="007E4860"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7E4860"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7E4860"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7E4860"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7E4860"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7E4860"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7E4860"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7E4860"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7E4860"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7E4860" w:rsidRPr="005401E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หน้า</w:t>
      </w:r>
    </w:p>
    <w:p w14:paraId="4B2C1F03" w14:textId="7C31D1CE" w:rsidR="00F72DC6" w:rsidRPr="005401E4" w:rsidRDefault="007E4860" w:rsidP="007E4860">
      <w:pPr>
        <w:spacing w:after="0"/>
        <w:jc w:val="left"/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</w:pPr>
      <w:r w:rsidRPr="005401E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1.บทนำ</w:t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3</w:t>
      </w:r>
    </w:p>
    <w:p w14:paraId="76AE8789" w14:textId="32606929" w:rsidR="00F72DC6" w:rsidRPr="005401E4" w:rsidRDefault="007E4860" w:rsidP="007E4860">
      <w:pPr>
        <w:jc w:val="left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5401E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2.</w:t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>ความต้องการของผู้ใช้ (</w:t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User Requirements)</w:t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  <w:t>4-6</w:t>
      </w:r>
    </w:p>
    <w:p w14:paraId="37AF05EA" w14:textId="01E269E7" w:rsidR="007E4860" w:rsidRPr="005401E4" w:rsidRDefault="007E4860" w:rsidP="007E4860">
      <w:pPr>
        <w:jc w:val="left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3.</w:t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>ความต้องการของระบบ</w:t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1B73AF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7</w:t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-1</w:t>
      </w:r>
      <w:r w:rsidR="001B73AF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4</w:t>
      </w:r>
    </w:p>
    <w:p w14:paraId="02CCDE13" w14:textId="7C9025FF" w:rsidR="007E4860" w:rsidRPr="005401E4" w:rsidRDefault="007E4860" w:rsidP="007E4860">
      <w:pPr>
        <w:jc w:val="left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4.</w:t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>แผนภาพการวิเคราะห์ระบบ</w:t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ab/>
        <w:t>1</w:t>
      </w:r>
      <w:r w:rsidR="001B73AF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5</w:t>
      </w:r>
      <w:r w:rsidR="00815CC5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-16</w:t>
      </w:r>
    </w:p>
    <w:p w14:paraId="20927D9F" w14:textId="383BCEB4" w:rsidR="00F72DC6" w:rsidRPr="005401E4" w:rsidRDefault="006A6F6B" w:rsidP="006A6F6B">
      <w:pPr>
        <w:jc w:val="left"/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</w:pP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5.</w:t>
      </w:r>
      <w:r w:rsidRPr="005401E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ภาคผนวก</w:t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ab/>
      </w:r>
      <w:r w:rsidRPr="005401E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1</w:t>
      </w:r>
      <w:r w:rsidR="00815CC5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7</w:t>
      </w:r>
      <w:r w:rsidR="00006E13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-31</w:t>
      </w:r>
    </w:p>
    <w:p w14:paraId="2EE9F123" w14:textId="77777777" w:rsidR="00F72DC6" w:rsidRPr="005401E4" w:rsidRDefault="00F72DC6" w:rsidP="00FC10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5FD4A447" w14:textId="77777777" w:rsidR="00F72DC6" w:rsidRPr="005401E4" w:rsidRDefault="00F72DC6" w:rsidP="00FC10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7BAF2C74" w14:textId="77777777" w:rsidR="00F72DC6" w:rsidRPr="005401E4" w:rsidRDefault="00F72DC6" w:rsidP="00FC10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0A49573A" w14:textId="77777777" w:rsidR="00F72DC6" w:rsidRPr="005401E4" w:rsidRDefault="00F72DC6" w:rsidP="00FC10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3AA413ED" w14:textId="77777777" w:rsidR="00F72DC6" w:rsidRPr="005401E4" w:rsidRDefault="00F72DC6" w:rsidP="00FC10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439D4C5B" w14:textId="77777777" w:rsidR="00F72DC6" w:rsidRPr="005401E4" w:rsidRDefault="00F72DC6" w:rsidP="00FC10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0487100F" w14:textId="77777777" w:rsidR="00F72DC6" w:rsidRPr="005401E4" w:rsidRDefault="00F72DC6" w:rsidP="00FC10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4C7FD07D" w14:textId="77777777" w:rsidR="00F72DC6" w:rsidRPr="005401E4" w:rsidRDefault="00F72DC6" w:rsidP="00FC10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5E6E185C" w14:textId="77777777" w:rsidR="00F72DC6" w:rsidRPr="005401E4" w:rsidRDefault="00F72DC6" w:rsidP="00FC107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37E812FA" w14:textId="77777777" w:rsidR="00F352E6" w:rsidRPr="005401E4" w:rsidRDefault="00F352E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5D2CC47B" w14:textId="77777777" w:rsidR="00F72DC6" w:rsidRPr="005401E4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5401E4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lastRenderedPageBreak/>
        <w:t>Revision History</w:t>
      </w:r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2179"/>
        <w:gridCol w:w="2301"/>
        <w:gridCol w:w="2350"/>
        <w:gridCol w:w="2176"/>
      </w:tblGrid>
      <w:tr w:rsidR="00F72DC6" w:rsidRPr="005401E4" w14:paraId="62172327" w14:textId="77777777" w:rsidTr="00BC1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dxa"/>
          </w:tcPr>
          <w:p w14:paraId="197A7D59" w14:textId="77777777" w:rsidR="00F72DC6" w:rsidRPr="005401E4" w:rsidRDefault="00F72DC6" w:rsidP="00F72D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40"/>
                <w:szCs w:val="40"/>
              </w:rPr>
            </w:pPr>
            <w:r w:rsidRPr="005401E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40"/>
                <w:szCs w:val="40"/>
              </w:rPr>
              <w:t>Version Number</w:t>
            </w:r>
          </w:p>
        </w:tc>
        <w:tc>
          <w:tcPr>
            <w:tcW w:w="2301" w:type="dxa"/>
          </w:tcPr>
          <w:p w14:paraId="0B2790EF" w14:textId="77777777" w:rsidR="00F72DC6" w:rsidRPr="005401E4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40"/>
                <w:szCs w:val="40"/>
                <w:cs/>
              </w:rPr>
            </w:pPr>
            <w:r w:rsidRPr="005401E4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350" w:type="dxa"/>
          </w:tcPr>
          <w:p w14:paraId="07EFCCE3" w14:textId="77777777" w:rsidR="00F72DC6" w:rsidRPr="005401E4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40"/>
                <w:szCs w:val="40"/>
              </w:rPr>
            </w:pPr>
            <w:r w:rsidRPr="005401E4"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40"/>
                <w:szCs w:val="40"/>
              </w:rPr>
              <w:t>Revision Date</w:t>
            </w:r>
          </w:p>
        </w:tc>
        <w:tc>
          <w:tcPr>
            <w:tcW w:w="2176" w:type="dxa"/>
          </w:tcPr>
          <w:p w14:paraId="1593CC73" w14:textId="77777777" w:rsidR="00F72DC6" w:rsidRPr="005401E4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color w:val="000000" w:themeColor="text1"/>
                <w:sz w:val="40"/>
                <w:szCs w:val="40"/>
                <w:cs/>
              </w:rPr>
            </w:pPr>
            <w:r w:rsidRPr="005401E4">
              <w:rPr>
                <w:rFonts w:ascii="TH SarabunPSK" w:hAnsi="TH SarabunPSK" w:cs="TH SarabunPSK" w:hint="cs"/>
                <w:b w:val="0"/>
                <w:bCs w:val="0"/>
                <w:color w:val="000000" w:themeColor="text1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F72DC6" w:rsidRPr="005401E4" w14:paraId="77935B34" w14:textId="77777777" w:rsidTr="00BC1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dxa"/>
          </w:tcPr>
          <w:p w14:paraId="2CAC8508" w14:textId="69EBCE92" w:rsidR="00F72DC6" w:rsidRPr="005401E4" w:rsidRDefault="00BC1E5A" w:rsidP="00BC1E5A">
            <w:pPr>
              <w:jc w:val="center"/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 w:rsidRPr="005401E4">
              <w:rPr>
                <w:rFonts w:ascii="TH SarabunPSK" w:hAnsi="TH SarabunPSK" w:cs="TH SarabunPSK" w:hint="cs"/>
                <w:color w:val="000000" w:themeColor="text1"/>
                <w:sz w:val="40"/>
                <w:szCs w:val="40"/>
                <w:cs/>
              </w:rPr>
              <w:t>1</w:t>
            </w:r>
          </w:p>
        </w:tc>
        <w:tc>
          <w:tcPr>
            <w:tcW w:w="2301" w:type="dxa"/>
          </w:tcPr>
          <w:p w14:paraId="71785307" w14:textId="25DE5797" w:rsidR="00F72DC6" w:rsidRPr="005401E4" w:rsidRDefault="00BC1E5A" w:rsidP="00BC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olor w:val="000000" w:themeColor="text1"/>
                <w:sz w:val="40"/>
                <w:szCs w:val="40"/>
              </w:rPr>
            </w:pPr>
            <w:r w:rsidRPr="005401E4">
              <w:rPr>
                <w:rFonts w:ascii="TH SarabunPSK" w:hAnsi="TH SarabunPSK" w:cs="TH SarabunPSK" w:hint="cs"/>
                <w:b/>
                <w:bCs/>
                <w:color w:val="000000" w:themeColor="text1"/>
                <w:sz w:val="40"/>
                <w:szCs w:val="40"/>
                <w:cs/>
              </w:rPr>
              <w:t xml:space="preserve">กลุ่ม 2 </w:t>
            </w:r>
          </w:p>
        </w:tc>
        <w:tc>
          <w:tcPr>
            <w:tcW w:w="2350" w:type="dxa"/>
          </w:tcPr>
          <w:p w14:paraId="30162C8E" w14:textId="1B386270" w:rsidR="00F72DC6" w:rsidRPr="005401E4" w:rsidRDefault="009D104C" w:rsidP="00BC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olor w:val="000000" w:themeColor="text1"/>
                <w:sz w:val="40"/>
                <w:szCs w:val="40"/>
              </w:rPr>
            </w:pPr>
            <w:sdt>
              <w:sdtPr>
                <w:rPr>
                  <w:rFonts w:ascii="TH SarabunPSK" w:hAnsi="TH SarabunPSK" w:cs="TH SarabunPSK"/>
                  <w:b/>
                  <w:bCs/>
                  <w:color w:val="000000" w:themeColor="text1"/>
                  <w:sz w:val="56"/>
                  <w:szCs w:val="56"/>
                </w:rPr>
                <w:id w:val="-465054234"/>
                <w:placeholder>
                  <w:docPart w:val="BFED99ED9C7843188AD2F1EE3C6EA307"/>
                </w:placeholder>
              </w:sdtPr>
              <w:sdtContent>
                <w:r w:rsidR="00BC1E5A" w:rsidRPr="005401E4">
                  <w:rPr>
                    <w:rFonts w:ascii="TH SarabunPSK" w:hAnsi="TH SarabunPSK" w:cs="TH SarabunPSK"/>
                    <w:b/>
                    <w:bCs/>
                    <w:color w:val="000000" w:themeColor="text1"/>
                    <w:sz w:val="38"/>
                    <w:szCs w:val="38"/>
                  </w:rPr>
                  <w:t xml:space="preserve">8 </w:t>
                </w:r>
                <w:r w:rsidR="00BC1E5A" w:rsidRPr="005401E4">
                  <w:rPr>
                    <w:rFonts w:ascii="TH SarabunPSK" w:hAnsi="TH SarabunPSK" w:cs="TH SarabunPSK" w:hint="cs"/>
                    <w:b/>
                    <w:bCs/>
                    <w:color w:val="000000" w:themeColor="text1"/>
                    <w:sz w:val="38"/>
                    <w:szCs w:val="38"/>
                    <w:cs/>
                  </w:rPr>
                  <w:t>กุมภาพันธ์ 2563</w:t>
                </w:r>
              </w:sdtContent>
            </w:sdt>
          </w:p>
        </w:tc>
        <w:tc>
          <w:tcPr>
            <w:tcW w:w="2176" w:type="dxa"/>
          </w:tcPr>
          <w:p w14:paraId="5DB8048C" w14:textId="7F389387" w:rsidR="00F72DC6" w:rsidRPr="005401E4" w:rsidRDefault="001B73AF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color w:val="000000" w:themeColor="text1"/>
                <w:sz w:val="40"/>
                <w:szCs w:val="40"/>
                <w:cs/>
              </w:rPr>
              <w:t>-</w:t>
            </w:r>
          </w:p>
        </w:tc>
      </w:tr>
      <w:tr w:rsidR="00F72DC6" w:rsidRPr="005401E4" w14:paraId="6300FEB4" w14:textId="77777777" w:rsidTr="00BC1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dxa"/>
          </w:tcPr>
          <w:p w14:paraId="6B1ECCC1" w14:textId="6939790A" w:rsidR="00F72DC6" w:rsidRPr="005401E4" w:rsidRDefault="00BC1E5A" w:rsidP="00BC1E5A">
            <w:pPr>
              <w:jc w:val="center"/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 w:rsidRPr="005401E4">
              <w:rPr>
                <w:rFonts w:ascii="TH SarabunPSK" w:hAnsi="TH SarabunPSK" w:cs="TH SarabunPSK" w:hint="cs"/>
                <w:color w:val="000000" w:themeColor="text1"/>
                <w:sz w:val="40"/>
                <w:szCs w:val="40"/>
                <w:cs/>
              </w:rPr>
              <w:t>2</w:t>
            </w:r>
          </w:p>
        </w:tc>
        <w:tc>
          <w:tcPr>
            <w:tcW w:w="2301" w:type="dxa"/>
          </w:tcPr>
          <w:p w14:paraId="17A1F37D" w14:textId="60630131" w:rsidR="00F72DC6" w:rsidRPr="005401E4" w:rsidRDefault="00BC1E5A" w:rsidP="00BC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olor w:val="000000" w:themeColor="text1"/>
                <w:sz w:val="40"/>
                <w:szCs w:val="40"/>
              </w:rPr>
            </w:pPr>
            <w:r w:rsidRPr="005401E4">
              <w:rPr>
                <w:rFonts w:ascii="TH SarabunPSK" w:hAnsi="TH SarabunPSK" w:cs="TH SarabunPSK" w:hint="cs"/>
                <w:b/>
                <w:bCs/>
                <w:color w:val="000000" w:themeColor="text1"/>
                <w:sz w:val="40"/>
                <w:szCs w:val="40"/>
                <w:cs/>
              </w:rPr>
              <w:t>กลุ่ม 2</w:t>
            </w:r>
          </w:p>
        </w:tc>
        <w:tc>
          <w:tcPr>
            <w:tcW w:w="2350" w:type="dxa"/>
          </w:tcPr>
          <w:p w14:paraId="3B06C120" w14:textId="1E1E42AA" w:rsidR="00F72DC6" w:rsidRPr="005401E4" w:rsidRDefault="009D104C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olor w:val="000000" w:themeColor="text1"/>
                <w:sz w:val="40"/>
                <w:szCs w:val="40"/>
              </w:rPr>
            </w:pPr>
            <w:sdt>
              <w:sdtPr>
                <w:rPr>
                  <w:rFonts w:ascii="TH SarabunPSK" w:hAnsi="TH SarabunPSK" w:cs="TH SarabunPSK"/>
                  <w:b/>
                  <w:bCs/>
                  <w:color w:val="000000" w:themeColor="text1"/>
                  <w:sz w:val="56"/>
                  <w:szCs w:val="56"/>
                </w:rPr>
                <w:id w:val="1969856756"/>
                <w:placeholder>
                  <w:docPart w:val="DD105770634D4B7A926D6C0805F32B2C"/>
                </w:placeholder>
              </w:sdtPr>
              <w:sdtContent>
                <w:r w:rsidR="007970C7">
                  <w:rPr>
                    <w:rFonts w:ascii="TH SarabunPSK" w:hAnsi="TH SarabunPSK" w:cs="TH SarabunPSK"/>
                    <w:b/>
                    <w:bCs/>
                    <w:color w:val="000000" w:themeColor="text1"/>
                    <w:sz w:val="36"/>
                    <w:szCs w:val="36"/>
                  </w:rPr>
                  <w:t xml:space="preserve"> 3</w:t>
                </w:r>
                <w:r w:rsidR="00BC1E5A" w:rsidRPr="005401E4">
                  <w:rPr>
                    <w:rFonts w:ascii="TH SarabunPSK" w:hAnsi="TH SarabunPSK" w:cs="TH SarabunPSK"/>
                    <w:b/>
                    <w:bCs/>
                    <w:color w:val="000000" w:themeColor="text1"/>
                    <w:sz w:val="38"/>
                    <w:szCs w:val="38"/>
                  </w:rPr>
                  <w:t xml:space="preserve"> </w:t>
                </w:r>
                <w:r w:rsidR="007970C7">
                  <w:rPr>
                    <w:rFonts w:ascii="TH SarabunPSK" w:hAnsi="TH SarabunPSK" w:cs="TH SarabunPSK" w:hint="cs"/>
                    <w:b/>
                    <w:bCs/>
                    <w:color w:val="000000" w:themeColor="text1"/>
                    <w:sz w:val="38"/>
                    <w:szCs w:val="38"/>
                    <w:cs/>
                  </w:rPr>
                  <w:t>มีนาคม</w:t>
                </w:r>
                <w:r w:rsidR="00BC1E5A" w:rsidRPr="005401E4">
                  <w:rPr>
                    <w:rFonts w:ascii="TH SarabunPSK" w:hAnsi="TH SarabunPSK" w:cs="TH SarabunPSK" w:hint="cs"/>
                    <w:b/>
                    <w:bCs/>
                    <w:color w:val="000000" w:themeColor="text1"/>
                    <w:sz w:val="38"/>
                    <w:szCs w:val="38"/>
                    <w:cs/>
                  </w:rPr>
                  <w:t xml:space="preserve"> 2563</w:t>
                </w:r>
              </w:sdtContent>
            </w:sdt>
          </w:p>
        </w:tc>
        <w:tc>
          <w:tcPr>
            <w:tcW w:w="2176" w:type="dxa"/>
          </w:tcPr>
          <w:p w14:paraId="5D25C972" w14:textId="77777777" w:rsidR="00815CC5" w:rsidRDefault="001B73AF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1B73AF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 xml:space="preserve">เพิ่มการส่ง </w:t>
            </w:r>
            <w:r w:rsidRPr="001B73A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 xml:space="preserve">Email </w:t>
            </w:r>
            <w:r w:rsidRPr="001B73AF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 xml:space="preserve"> </w:t>
            </w:r>
          </w:p>
          <w:p w14:paraId="65A2B1BB" w14:textId="77777777" w:rsidR="00F72DC6" w:rsidRDefault="001B73AF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1B73AF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 xml:space="preserve">วาด </w:t>
            </w:r>
            <w:r w:rsidRPr="001B73A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 xml:space="preserve">user diagram </w:t>
            </w:r>
            <w:r w:rsidRPr="001B73AF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ใหม่</w:t>
            </w:r>
          </w:p>
          <w:p w14:paraId="603AE181" w14:textId="77777777" w:rsidR="00815CC5" w:rsidRDefault="00815CC5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 xml:space="preserve">เพิ่ม </w:t>
            </w:r>
            <w:r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Activity Diagram</w:t>
            </w:r>
          </w:p>
          <w:p w14:paraId="0D2BC3BE" w14:textId="337F5497" w:rsidR="00006E13" w:rsidRPr="001B73AF" w:rsidRDefault="00006E13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 xml:space="preserve">เพิ่ม </w:t>
            </w:r>
            <w:r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screen flow</w:t>
            </w:r>
          </w:p>
        </w:tc>
      </w:tr>
    </w:tbl>
    <w:p w14:paraId="38381F73" w14:textId="77777777" w:rsidR="00F72DC6" w:rsidRPr="005401E4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5C1B535F" w14:textId="60B22DC3" w:rsidR="00FC1070" w:rsidRPr="005401E4" w:rsidRDefault="007E4860" w:rsidP="007E4860">
      <w:pPr>
        <w:rPr>
          <w:b/>
          <w:bCs/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t>1.</w:t>
      </w:r>
      <w:r w:rsidR="00F72DC6" w:rsidRPr="005401E4">
        <w:rPr>
          <w:rFonts w:hint="cs"/>
          <w:b/>
          <w:bCs/>
          <w:color w:val="000000" w:themeColor="text1"/>
          <w:cs/>
        </w:rPr>
        <w:t>บทนำ</w:t>
      </w:r>
    </w:p>
    <w:p w14:paraId="1F5A4020" w14:textId="77777777" w:rsidR="00875E62" w:rsidRPr="007970C7" w:rsidRDefault="009D104C" w:rsidP="00D32DBA">
      <w:pPr>
        <w:ind w:left="360"/>
        <w:rPr>
          <w:b/>
          <w:bCs/>
          <w:color w:val="000000" w:themeColor="text1"/>
        </w:rPr>
      </w:pPr>
      <w:sdt>
        <w:sdtPr>
          <w:rPr>
            <w:rFonts w:hint="cs"/>
            <w:color w:val="000000" w:themeColor="text1"/>
            <w:cs/>
          </w:rPr>
          <w:id w:val="-1623533790"/>
          <w:placeholder>
            <w:docPart w:val="9A3B8236E4C94E08A884F8EF07D02E67"/>
          </w:placeholder>
        </w:sdtPr>
        <w:sdtEndPr>
          <w:rPr>
            <w:b/>
            <w:bCs/>
          </w:rPr>
        </w:sdtEndPr>
        <w:sdtContent>
          <w:sdt>
            <w:sdtPr>
              <w:rPr>
                <w:rFonts w:hint="cs"/>
                <w:b/>
                <w:bCs/>
                <w:color w:val="000000" w:themeColor="text1"/>
                <w:cs/>
              </w:rPr>
              <w:id w:val="-990938687"/>
              <w:placeholder>
                <w:docPart w:val="32AD7218D4864DB89F6E380C07264D16"/>
              </w:placeholder>
            </w:sdtPr>
            <w:sdtContent>
              <w:r w:rsidR="00B743D5" w:rsidRPr="007970C7">
                <w:rPr>
                  <w:rFonts w:hint="cs"/>
                  <w:b/>
                  <w:bCs/>
                  <w:color w:val="000000" w:themeColor="text1"/>
                  <w:cs/>
                </w:rPr>
                <w:t>ที่มา</w:t>
              </w:r>
            </w:sdtContent>
          </w:sdt>
        </w:sdtContent>
      </w:sdt>
      <w:r w:rsidR="00B743D5" w:rsidRPr="007970C7">
        <w:rPr>
          <w:rFonts w:hint="cs"/>
          <w:b/>
          <w:bCs/>
          <w:color w:val="000000" w:themeColor="text1"/>
          <w:cs/>
        </w:rPr>
        <w:t>และความสำคัญปัญหา</w:t>
      </w:r>
    </w:p>
    <w:p w14:paraId="645AD295" w14:textId="4DFAE617" w:rsidR="00B743D5" w:rsidRPr="005401E4" w:rsidRDefault="00B743D5" w:rsidP="00B743D5">
      <w:pPr>
        <w:ind w:left="720"/>
        <w:rPr>
          <w:color w:val="000000" w:themeColor="text1"/>
        </w:rPr>
      </w:pPr>
      <w:r w:rsidRPr="005401E4">
        <w:rPr>
          <w:rFonts w:hint="cs"/>
          <w:color w:val="000000" w:themeColor="text1"/>
          <w:cs/>
        </w:rPr>
        <w:t xml:space="preserve">ในภาควิชาวิศวกรรมคอมพิวเตอร์ มหาวิทยาลัยเกตรศาสตร์ วิทยาเขตกำแพงแสน นั้นมีการให้บริการยืม คืน อุปกรณ์ แก่อาจารย์ นิสิต และ บุคคลากรภายนอก เพื่อนำไปใช้ประโยชน์ในด้านต่างๆ ไม่ว่าจะเป็นการสอน การทำโปรเจค หรือ งานทั่วไปที่เหมาะสม ซึ่งการยืม คืน อุปกรณ์นั้นต้องมาติดต่อกับเจ้าหน้าที่เพื่อนำเอกสารไปกรอกและนำมาส่งเพื่อขอยืม คืน อุปกรณ์เหล่านั้น </w:t>
      </w:r>
      <w:r w:rsidR="00BA6788" w:rsidRPr="005401E4">
        <w:rPr>
          <w:rFonts w:hint="cs"/>
          <w:color w:val="000000" w:themeColor="text1"/>
          <w:cs/>
        </w:rPr>
        <w:t>การ</w:t>
      </w:r>
      <w:r w:rsidRPr="005401E4">
        <w:rPr>
          <w:rFonts w:hint="cs"/>
          <w:color w:val="000000" w:themeColor="text1"/>
          <w:cs/>
        </w:rPr>
        <w:t>ยืม คืน อุปกรณ์ ในรูปแบบนี้อาจทำให้เกิดปัญหาเรื่อง ความล่าช้าในการให้บริการ การติดตามสิ่งของทำได้ยาก</w:t>
      </w:r>
      <w:r w:rsidR="00503200" w:rsidRPr="005401E4">
        <w:rPr>
          <w:rFonts w:hint="cs"/>
          <w:color w:val="000000" w:themeColor="text1"/>
          <w:cs/>
        </w:rPr>
        <w:t xml:space="preserve"> และอาจทำให้ผู้ที่ต้องการมาใช้บริการต่อไม่สามารถยืมสิ่งของชิ้นนั้นได้ ดังนั้นผจึงได้รวบรวมข้อมูลและปัญหาจากผู้ใช้บริการ และ ผู้ให้บริการ นำมาปรับปรุงพัฒนาเป็นเว็บแอปพลิเคชั่น</w:t>
      </w:r>
      <w:r w:rsidR="00BA6788" w:rsidRPr="005401E4">
        <w:rPr>
          <w:rFonts w:hint="cs"/>
          <w:color w:val="000000" w:themeColor="text1"/>
          <w:cs/>
        </w:rPr>
        <w:t>ระบบยืมคืนสำหรับภาควิชาคอมพิวเตอร์ วิ</w:t>
      </w:r>
      <w:r w:rsidR="0017058E" w:rsidRPr="005401E4">
        <w:rPr>
          <w:rFonts w:hint="cs"/>
          <w:color w:val="000000" w:themeColor="text1"/>
          <w:cs/>
        </w:rPr>
        <w:t>ศว</w:t>
      </w:r>
      <w:r w:rsidR="00BA6788" w:rsidRPr="005401E4">
        <w:rPr>
          <w:rFonts w:hint="cs"/>
          <w:color w:val="000000" w:themeColor="text1"/>
          <w:cs/>
        </w:rPr>
        <w:t>กรรมศาสตร์กำแพงแสน</w:t>
      </w:r>
      <w:r w:rsidR="00503200" w:rsidRPr="005401E4">
        <w:rPr>
          <w:rFonts w:hint="cs"/>
          <w:color w:val="000000" w:themeColor="text1"/>
          <w:cs/>
        </w:rPr>
        <w:t>เพื่อตอบสนองปัญหาและเพิ่มประสิทธิภาพในการยืม คืนอุปกรณ์ ของ อาจารย์ นิสิต และบุคลากรภายนอก ได้อย่างครอบคลุม</w:t>
      </w:r>
      <w:r w:rsidR="00BA6788" w:rsidRPr="005401E4">
        <w:rPr>
          <w:rFonts w:hint="cs"/>
          <w:color w:val="000000" w:themeColor="text1"/>
          <w:cs/>
        </w:rPr>
        <w:t xml:space="preserve"> </w:t>
      </w:r>
    </w:p>
    <w:p w14:paraId="0B4D787F" w14:textId="19C0FCDF" w:rsidR="00503200" w:rsidRPr="007970C7" w:rsidRDefault="007970C7" w:rsidP="007970C7">
      <w:pPr>
        <w:rPr>
          <w:b/>
          <w:bCs/>
        </w:rPr>
      </w:pPr>
      <w:r>
        <w:rPr>
          <w:rFonts w:hint="cs"/>
          <w:cs/>
        </w:rPr>
        <w:t xml:space="preserve">       </w:t>
      </w:r>
      <w:r w:rsidR="00503200" w:rsidRPr="007970C7">
        <w:rPr>
          <w:rFonts w:hint="cs"/>
          <w:b/>
          <w:bCs/>
          <w:cs/>
        </w:rPr>
        <w:t>วัตถุประสงค์</w:t>
      </w:r>
    </w:p>
    <w:p w14:paraId="361455DC" w14:textId="4163E070" w:rsidR="00AA7614" w:rsidRPr="00006E13" w:rsidRDefault="00AA7614" w:rsidP="00006E13">
      <w:pPr>
        <w:pStyle w:val="ListParagraph"/>
        <w:rPr>
          <w:b w:val="0"/>
          <w:bCs w:val="0"/>
        </w:rPr>
      </w:pPr>
      <w:r w:rsidRPr="00006E13">
        <w:rPr>
          <w:rFonts w:hint="cs"/>
          <w:b w:val="0"/>
          <w:bCs w:val="0"/>
          <w:cs/>
        </w:rPr>
        <w:t>เพื่อลดความล่าช้าในการให้บริการ การยืม คืน อุปกรณ์ภายในภาควิชาวิศวกรรมคอมพิวเตอร์</w:t>
      </w:r>
    </w:p>
    <w:p w14:paraId="452EBBD4" w14:textId="31A56A98" w:rsidR="00AA7614" w:rsidRPr="00006E13" w:rsidRDefault="00AA7614" w:rsidP="00006E13">
      <w:pPr>
        <w:pStyle w:val="ListParagraph"/>
        <w:rPr>
          <w:b w:val="0"/>
          <w:bCs w:val="0"/>
        </w:rPr>
      </w:pPr>
      <w:r w:rsidRPr="00006E13">
        <w:rPr>
          <w:rFonts w:hint="cs"/>
          <w:b w:val="0"/>
          <w:bCs w:val="0"/>
          <w:cs/>
        </w:rPr>
        <w:t xml:space="preserve"> เพื่อลำดับการให้บริการของ อาจารย์ นิสิต และบุคคลากรภายนอก</w:t>
      </w:r>
    </w:p>
    <w:p w14:paraId="2CE884DD" w14:textId="3D777735" w:rsidR="00AA7614" w:rsidRPr="00006E13" w:rsidRDefault="00AA7614" w:rsidP="00006E13">
      <w:pPr>
        <w:pStyle w:val="ListParagraph"/>
        <w:rPr>
          <w:b w:val="0"/>
          <w:bCs w:val="0"/>
        </w:rPr>
      </w:pPr>
      <w:r w:rsidRPr="00006E13">
        <w:rPr>
          <w:rFonts w:hint="cs"/>
          <w:b w:val="0"/>
          <w:bCs w:val="0"/>
          <w:cs/>
        </w:rPr>
        <w:t>เพื่อการ</w:t>
      </w:r>
      <w:r w:rsidR="002D29DF" w:rsidRPr="00006E13">
        <w:rPr>
          <w:rFonts w:hint="cs"/>
          <w:b w:val="0"/>
          <w:bCs w:val="0"/>
          <w:cs/>
        </w:rPr>
        <w:t>ตรวจสอบจำนวน และ สภาพของอุกรณ์ที่ให้ใช้บริการ</w:t>
      </w:r>
    </w:p>
    <w:p w14:paraId="6F3DEBBF" w14:textId="2DE7A8AB" w:rsidR="002D29DF" w:rsidRPr="00006E13" w:rsidRDefault="002D29DF" w:rsidP="00006E13">
      <w:pPr>
        <w:pStyle w:val="ListParagraph"/>
        <w:rPr>
          <w:b w:val="0"/>
          <w:bCs w:val="0"/>
        </w:rPr>
      </w:pPr>
      <w:r w:rsidRPr="00006E13">
        <w:rPr>
          <w:rFonts w:hint="cs"/>
          <w:b w:val="0"/>
          <w:bCs w:val="0"/>
          <w:cs/>
        </w:rPr>
        <w:t>เพื่อลดจำนวนกระดาษในการกรอกแบบฟอร์มการขอยืม คืน อุปกรณ์ภายในภาควิชาวิศวกรรมคอมพิวเตอร์</w:t>
      </w:r>
    </w:p>
    <w:p w14:paraId="3589F9F2" w14:textId="77777777" w:rsidR="00AA7614" w:rsidRPr="005401E4" w:rsidRDefault="00AA7614" w:rsidP="00AA7614">
      <w:pPr>
        <w:ind w:left="1080"/>
        <w:rPr>
          <w:color w:val="000000" w:themeColor="text1"/>
        </w:rPr>
      </w:pPr>
    </w:p>
    <w:p w14:paraId="7AA00DA8" w14:textId="710D8D99" w:rsidR="006E7044" w:rsidRPr="00815CC5" w:rsidRDefault="00503200" w:rsidP="001B73AF">
      <w:pPr>
        <w:rPr>
          <w:color w:val="000000" w:themeColor="text1"/>
          <w:cs/>
        </w:rPr>
      </w:pPr>
      <w:r w:rsidRPr="005401E4">
        <w:rPr>
          <w:color w:val="000000" w:themeColor="text1"/>
          <w:cs/>
        </w:rPr>
        <w:lastRenderedPageBreak/>
        <w:tab/>
      </w:r>
    </w:p>
    <w:p w14:paraId="5D92D45F" w14:textId="312885C1" w:rsidR="007E4860" w:rsidRPr="001B73AF" w:rsidRDefault="007E4860" w:rsidP="001B73AF">
      <w:pPr>
        <w:rPr>
          <w:b/>
          <w:bCs/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t xml:space="preserve">2. </w:t>
      </w:r>
      <w:bookmarkStart w:id="1" w:name="_Hlk32280910"/>
      <w:r w:rsidR="0067440B" w:rsidRPr="005401E4">
        <w:rPr>
          <w:rFonts w:hint="cs"/>
          <w:b/>
          <w:bCs/>
          <w:color w:val="000000" w:themeColor="text1"/>
          <w:cs/>
        </w:rPr>
        <w:t>ความต้องการของผู้ใช้ (</w:t>
      </w:r>
      <w:r w:rsidR="0067440B" w:rsidRPr="005401E4">
        <w:rPr>
          <w:b/>
          <w:bCs/>
          <w:color w:val="000000" w:themeColor="text1"/>
        </w:rPr>
        <w:t>User Requirements)</w:t>
      </w:r>
      <w:bookmarkEnd w:id="1"/>
    </w:p>
    <w:p w14:paraId="0A241061" w14:textId="31AA7291" w:rsidR="000032D2" w:rsidRPr="007970C7" w:rsidRDefault="007E4860" w:rsidP="007970C7">
      <w:pPr>
        <w:rPr>
          <w:b/>
          <w:bCs/>
        </w:rPr>
      </w:pPr>
      <w:r w:rsidRPr="007970C7">
        <w:rPr>
          <w:rFonts w:hint="cs"/>
          <w:b/>
          <w:bCs/>
          <w:cs/>
        </w:rPr>
        <w:t xml:space="preserve">2.1 </w:t>
      </w:r>
      <w:r w:rsidR="0067440B" w:rsidRPr="007970C7">
        <w:rPr>
          <w:rFonts w:hint="cs"/>
          <w:b/>
          <w:bCs/>
          <w:cs/>
        </w:rPr>
        <w:t>ส่วนต่อประสานของซอฟต์แวร์</w:t>
      </w:r>
    </w:p>
    <w:sdt>
      <w:sdtPr>
        <w:rPr>
          <w:color w:val="000000" w:themeColor="text1"/>
        </w:rPr>
        <w:id w:val="1915352894"/>
        <w:placeholder>
          <w:docPart w:val="9B207D4B1A37451EAA70C2B0BB48CA0B"/>
        </w:placeholder>
      </w:sdtPr>
      <w:sdtEndPr/>
      <w:sdtContent>
        <w:p w14:paraId="24950DD7" w14:textId="77777777" w:rsidR="00CC311A" w:rsidRPr="005401E4" w:rsidRDefault="00CC311A" w:rsidP="001B73AF">
          <w:pPr>
            <w:spacing w:after="0"/>
            <w:rPr>
              <w:color w:val="000000" w:themeColor="text1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508"/>
            <w:gridCol w:w="4508"/>
          </w:tblGrid>
          <w:tr w:rsidR="00CC311A" w:rsidRPr="005401E4" w14:paraId="3F532637" w14:textId="77777777" w:rsidTr="00CC311A">
            <w:tc>
              <w:tcPr>
                <w:tcW w:w="4508" w:type="dxa"/>
              </w:tcPr>
              <w:p w14:paraId="0540B837" w14:textId="77777777" w:rsidR="00CC311A" w:rsidRPr="005401E4" w:rsidRDefault="00CC311A" w:rsidP="00D224DA">
                <w:pPr>
                  <w:rPr>
                    <w:color w:val="000000" w:themeColor="text1"/>
                    <w:cs/>
                  </w:rPr>
                </w:pPr>
                <w:r w:rsidRPr="005401E4">
                  <w:rPr>
                    <w:rFonts w:hint="cs"/>
                    <w:color w:val="000000" w:themeColor="text1"/>
                    <w:cs/>
                  </w:rPr>
                  <w:t>รายละเอียด</w:t>
                </w:r>
              </w:p>
            </w:tc>
            <w:tc>
              <w:tcPr>
                <w:tcW w:w="4508" w:type="dxa"/>
              </w:tcPr>
              <w:p w14:paraId="1EE7D7EB" w14:textId="77777777" w:rsidR="00CC311A" w:rsidRPr="005401E4" w:rsidRDefault="00CC311A" w:rsidP="00D224DA">
                <w:pPr>
                  <w:rPr>
                    <w:color w:val="000000" w:themeColor="text1"/>
                  </w:rPr>
                </w:pPr>
                <w:r w:rsidRPr="005401E4">
                  <w:rPr>
                    <w:rFonts w:hint="cs"/>
                    <w:color w:val="000000" w:themeColor="text1"/>
                    <w:cs/>
                  </w:rPr>
                  <w:t>รายการ</w:t>
                </w:r>
              </w:p>
            </w:tc>
          </w:tr>
          <w:tr w:rsidR="00CC311A" w:rsidRPr="005401E4" w14:paraId="6984B322" w14:textId="77777777" w:rsidTr="00CC311A">
            <w:tc>
              <w:tcPr>
                <w:tcW w:w="4508" w:type="dxa"/>
              </w:tcPr>
              <w:p w14:paraId="73EDEFA2" w14:textId="77777777" w:rsidR="00CC311A" w:rsidRPr="005401E4" w:rsidRDefault="00CC311A" w:rsidP="00D224DA">
                <w:pPr>
                  <w:rPr>
                    <w:color w:val="000000" w:themeColor="text1"/>
                  </w:rPr>
                </w:pPr>
                <w:r w:rsidRPr="005401E4">
                  <w:rPr>
                    <w:color w:val="000000" w:themeColor="text1"/>
                  </w:rPr>
                  <w:t>Operating System</w:t>
                </w:r>
              </w:p>
            </w:tc>
            <w:tc>
              <w:tcPr>
                <w:tcW w:w="4508" w:type="dxa"/>
              </w:tcPr>
              <w:p w14:paraId="0A0F0A06" w14:textId="77777777" w:rsidR="004E277F" w:rsidRPr="005401E4" w:rsidRDefault="00CC311A" w:rsidP="00D224DA">
                <w:pPr>
                  <w:rPr>
                    <w:color w:val="000000" w:themeColor="text1"/>
                  </w:rPr>
                </w:pPr>
                <w:r w:rsidRPr="005401E4">
                  <w:rPr>
                    <w:color w:val="000000" w:themeColor="text1"/>
                  </w:rPr>
                  <w:t xml:space="preserve">Window 7 </w:t>
                </w:r>
                <w:r w:rsidRPr="005401E4">
                  <w:rPr>
                    <w:rFonts w:hint="cs"/>
                    <w:color w:val="000000" w:themeColor="text1"/>
                    <w:cs/>
                  </w:rPr>
                  <w:t>ขึ้นไป</w:t>
                </w:r>
              </w:p>
              <w:p w14:paraId="7E003881" w14:textId="77777777" w:rsidR="00CC311A" w:rsidRPr="005401E4" w:rsidRDefault="004E277F" w:rsidP="00D224DA">
                <w:pPr>
                  <w:rPr>
                    <w:color w:val="000000" w:themeColor="text1"/>
                    <w:cs/>
                  </w:rPr>
                </w:pPr>
                <w:r w:rsidRPr="005401E4">
                  <w:rPr>
                    <w:rFonts w:hint="cs"/>
                    <w:color w:val="000000" w:themeColor="text1"/>
                    <w:cs/>
                  </w:rPr>
                  <w:t>เซิฟเวอร์ของภาควิชาวิศวกรรมคอมพิวเตอร์</w:t>
                </w:r>
              </w:p>
            </w:tc>
          </w:tr>
          <w:tr w:rsidR="004E277F" w:rsidRPr="005401E4" w14:paraId="5734B509" w14:textId="77777777" w:rsidTr="00CC311A">
            <w:tc>
              <w:tcPr>
                <w:tcW w:w="4508" w:type="dxa"/>
              </w:tcPr>
              <w:p w14:paraId="22D90C60" w14:textId="77777777" w:rsidR="004E277F" w:rsidRPr="005401E4" w:rsidRDefault="004E277F" w:rsidP="004E277F">
                <w:pPr>
                  <w:rPr>
                    <w:color w:val="000000" w:themeColor="text1"/>
                  </w:rPr>
                </w:pPr>
                <w:r w:rsidRPr="005401E4">
                  <w:rPr>
                    <w:color w:val="000000" w:themeColor="text1"/>
                  </w:rPr>
                  <w:t>Development Tools</w:t>
                </w:r>
              </w:p>
            </w:tc>
            <w:tc>
              <w:tcPr>
                <w:tcW w:w="4508" w:type="dxa"/>
              </w:tcPr>
              <w:p w14:paraId="7BBC7D5D" w14:textId="77777777" w:rsidR="004E277F" w:rsidRPr="005401E4" w:rsidRDefault="004E277F" w:rsidP="004E277F">
                <w:pPr>
                  <w:rPr>
                    <w:color w:val="000000" w:themeColor="text1"/>
                  </w:rPr>
                </w:pPr>
                <w:r w:rsidRPr="005401E4">
                  <w:rPr>
                    <w:color w:val="000000" w:themeColor="text1"/>
                  </w:rPr>
                  <w:t>Visual studio Code</w:t>
                </w:r>
              </w:p>
              <w:p w14:paraId="0922455C" w14:textId="77777777" w:rsidR="004E277F" w:rsidRPr="005401E4" w:rsidRDefault="004E277F" w:rsidP="004E277F">
                <w:pPr>
                  <w:rPr>
                    <w:color w:val="000000" w:themeColor="text1"/>
                  </w:rPr>
                </w:pPr>
                <w:proofErr w:type="spellStart"/>
                <w:r w:rsidRPr="005401E4">
                  <w:rPr>
                    <w:color w:val="000000" w:themeColor="text1"/>
                  </w:rPr>
                  <w:t>Doxygen</w:t>
                </w:r>
                <w:proofErr w:type="spellEnd"/>
                <w:r w:rsidRPr="005401E4">
                  <w:rPr>
                    <w:color w:val="000000" w:themeColor="text1"/>
                  </w:rPr>
                  <w:t xml:space="preserve"> (pdf) </w:t>
                </w:r>
              </w:p>
              <w:p w14:paraId="02CB958B" w14:textId="77777777" w:rsidR="004E277F" w:rsidRPr="005401E4" w:rsidRDefault="004E277F" w:rsidP="004E277F">
                <w:pPr>
                  <w:rPr>
                    <w:color w:val="000000" w:themeColor="text1"/>
                  </w:rPr>
                </w:pPr>
                <w:r w:rsidRPr="005401E4">
                  <w:rPr>
                    <w:color w:val="000000" w:themeColor="text1"/>
                  </w:rPr>
                  <w:t>Apache</w:t>
                </w:r>
              </w:p>
            </w:tc>
          </w:tr>
          <w:tr w:rsidR="004E277F" w:rsidRPr="005401E4" w14:paraId="5F86DFD3" w14:textId="77777777" w:rsidTr="00CC311A">
            <w:tc>
              <w:tcPr>
                <w:tcW w:w="4508" w:type="dxa"/>
              </w:tcPr>
              <w:p w14:paraId="1C11F550" w14:textId="77777777" w:rsidR="004E277F" w:rsidRPr="005401E4" w:rsidRDefault="004E277F" w:rsidP="004E277F">
                <w:pPr>
                  <w:rPr>
                    <w:color w:val="000000" w:themeColor="text1"/>
                  </w:rPr>
                </w:pPr>
                <w:r w:rsidRPr="005401E4">
                  <w:rPr>
                    <w:color w:val="000000" w:themeColor="text1"/>
                  </w:rPr>
                  <w:t>Database Tools</w:t>
                </w:r>
              </w:p>
            </w:tc>
            <w:tc>
              <w:tcPr>
                <w:tcW w:w="4508" w:type="dxa"/>
              </w:tcPr>
              <w:p w14:paraId="77FCBCC6" w14:textId="77777777" w:rsidR="004E277F" w:rsidRPr="005401E4" w:rsidRDefault="004E277F" w:rsidP="004E277F">
                <w:pPr>
                  <w:rPr>
                    <w:color w:val="000000" w:themeColor="text1"/>
                  </w:rPr>
                </w:pPr>
                <w:r w:rsidRPr="005401E4">
                  <w:rPr>
                    <w:color w:val="000000" w:themeColor="text1"/>
                  </w:rPr>
                  <w:t xml:space="preserve">phpMyAdmin </w:t>
                </w:r>
              </w:p>
              <w:p w14:paraId="35E2F968" w14:textId="7C3D085E" w:rsidR="004E277F" w:rsidRPr="005401E4" w:rsidRDefault="00C551B4" w:rsidP="004E277F">
                <w:pPr>
                  <w:rPr>
                    <w:color w:val="000000" w:themeColor="text1"/>
                  </w:rPr>
                </w:pPr>
                <w:proofErr w:type="spellStart"/>
                <w:r w:rsidRPr="005401E4">
                  <w:rPr>
                    <w:color w:val="000000" w:themeColor="text1"/>
                  </w:rPr>
                  <w:t>MySql</w:t>
                </w:r>
                <w:proofErr w:type="spellEnd"/>
              </w:p>
            </w:tc>
          </w:tr>
          <w:tr w:rsidR="004E277F" w:rsidRPr="005401E4" w14:paraId="2664DDBB" w14:textId="77777777" w:rsidTr="00CC311A">
            <w:tc>
              <w:tcPr>
                <w:tcW w:w="4508" w:type="dxa"/>
              </w:tcPr>
              <w:p w14:paraId="544581B6" w14:textId="6CB33052" w:rsidR="004E277F" w:rsidRPr="005401E4" w:rsidRDefault="0017058E" w:rsidP="004E277F">
                <w:pPr>
                  <w:rPr>
                    <w:color w:val="000000" w:themeColor="text1"/>
                    <w:cs/>
                  </w:rPr>
                </w:pPr>
                <w:r w:rsidRPr="005401E4">
                  <w:rPr>
                    <w:color w:val="000000" w:themeColor="text1"/>
                  </w:rPr>
                  <w:t xml:space="preserve">Login </w:t>
                </w:r>
                <w:r w:rsidRPr="005401E4">
                  <w:rPr>
                    <w:rFonts w:hint="cs"/>
                    <w:color w:val="000000" w:themeColor="text1"/>
                    <w:cs/>
                  </w:rPr>
                  <w:t>นนทรี</w:t>
                </w:r>
              </w:p>
            </w:tc>
            <w:tc>
              <w:tcPr>
                <w:tcW w:w="4508" w:type="dxa"/>
              </w:tcPr>
              <w:p w14:paraId="098DF7B7" w14:textId="5228C773" w:rsidR="004E277F" w:rsidRPr="005401E4" w:rsidRDefault="0017058E" w:rsidP="004E277F">
                <w:pPr>
                  <w:rPr>
                    <w:rFonts w:cs="Browallia New"/>
                    <w:color w:val="000000" w:themeColor="text1"/>
                    <w:szCs w:val="25"/>
                  </w:rPr>
                </w:pPr>
                <w:proofErr w:type="spellStart"/>
                <w:r w:rsidRPr="005401E4">
                  <w:rPr>
                    <w:rFonts w:cs="Browallia New"/>
                    <w:color w:val="000000" w:themeColor="text1"/>
                    <w:szCs w:val="25"/>
                  </w:rPr>
                  <w:t>Ldap</w:t>
                </w:r>
                <w:proofErr w:type="spellEnd"/>
              </w:p>
            </w:tc>
          </w:tr>
          <w:tr w:rsidR="004E277F" w:rsidRPr="005401E4" w14:paraId="4F2B81E3" w14:textId="77777777" w:rsidTr="00CC311A">
            <w:tc>
              <w:tcPr>
                <w:tcW w:w="4508" w:type="dxa"/>
              </w:tcPr>
              <w:p w14:paraId="069B15E5" w14:textId="42C40E8B" w:rsidR="004E277F" w:rsidRPr="005401E4" w:rsidRDefault="00815CC5" w:rsidP="004E277F">
                <w:pPr>
                  <w:rPr>
                    <w:color w:val="000000" w:themeColor="text1"/>
                  </w:rPr>
                </w:pPr>
                <w:r w:rsidRPr="005401E4">
                  <w:rPr>
                    <w:color w:val="000000" w:themeColor="text1"/>
                  </w:rPr>
                  <w:t>O</w:t>
                </w:r>
                <w:r w:rsidR="00C551B4" w:rsidRPr="005401E4">
                  <w:rPr>
                    <w:color w:val="000000" w:themeColor="text1"/>
                  </w:rPr>
                  <w:t>thers</w:t>
                </w:r>
              </w:p>
            </w:tc>
            <w:tc>
              <w:tcPr>
                <w:tcW w:w="4508" w:type="dxa"/>
              </w:tcPr>
              <w:p w14:paraId="06A3A632" w14:textId="77777777" w:rsidR="004E277F" w:rsidRPr="005401E4" w:rsidRDefault="004E277F" w:rsidP="004E277F">
                <w:pPr>
                  <w:rPr>
                    <w:color w:val="000000" w:themeColor="text1"/>
                  </w:rPr>
                </w:pPr>
              </w:p>
            </w:tc>
          </w:tr>
        </w:tbl>
        <w:p w14:paraId="2D542609" w14:textId="77777777" w:rsidR="00D224DA" w:rsidRPr="005401E4" w:rsidRDefault="00DB579F" w:rsidP="00D224DA">
          <w:pPr>
            <w:rPr>
              <w:color w:val="000000" w:themeColor="text1"/>
            </w:rPr>
          </w:pPr>
        </w:p>
      </w:sdtContent>
    </w:sdt>
    <w:p w14:paraId="05B5BFE6" w14:textId="77777777" w:rsidR="00C551B4" w:rsidRPr="005401E4" w:rsidRDefault="00C551B4" w:rsidP="00344A97">
      <w:pPr>
        <w:spacing w:after="0"/>
        <w:rPr>
          <w:b/>
          <w:bCs/>
          <w:color w:val="000000" w:themeColor="text1"/>
        </w:rPr>
      </w:pPr>
    </w:p>
    <w:p w14:paraId="2706520B" w14:textId="77777777" w:rsidR="00C551B4" w:rsidRPr="005401E4" w:rsidRDefault="00C551B4" w:rsidP="00344A97">
      <w:pPr>
        <w:spacing w:after="0"/>
        <w:rPr>
          <w:b/>
          <w:bCs/>
          <w:color w:val="000000" w:themeColor="text1"/>
        </w:rPr>
      </w:pPr>
    </w:p>
    <w:p w14:paraId="1235EF24" w14:textId="77777777" w:rsidR="00C551B4" w:rsidRPr="005401E4" w:rsidRDefault="00C551B4" w:rsidP="00344A97">
      <w:pPr>
        <w:spacing w:after="0"/>
        <w:rPr>
          <w:b/>
          <w:bCs/>
          <w:color w:val="000000" w:themeColor="text1"/>
        </w:rPr>
      </w:pPr>
    </w:p>
    <w:p w14:paraId="125D923D" w14:textId="77777777" w:rsidR="00C551B4" w:rsidRPr="005401E4" w:rsidRDefault="00C551B4" w:rsidP="00344A97">
      <w:pPr>
        <w:spacing w:after="0"/>
        <w:rPr>
          <w:b/>
          <w:bCs/>
          <w:color w:val="000000" w:themeColor="text1"/>
        </w:rPr>
      </w:pPr>
    </w:p>
    <w:p w14:paraId="2095E0FD" w14:textId="77777777" w:rsidR="00C551B4" w:rsidRPr="005401E4" w:rsidRDefault="00C551B4" w:rsidP="00344A97">
      <w:pPr>
        <w:spacing w:after="0"/>
        <w:rPr>
          <w:b/>
          <w:bCs/>
          <w:color w:val="000000" w:themeColor="text1"/>
        </w:rPr>
      </w:pPr>
    </w:p>
    <w:p w14:paraId="5F8E25F5" w14:textId="77777777" w:rsidR="00C551B4" w:rsidRPr="005401E4" w:rsidRDefault="00C551B4" w:rsidP="00344A97">
      <w:pPr>
        <w:spacing w:after="0"/>
        <w:rPr>
          <w:b/>
          <w:bCs/>
          <w:color w:val="000000" w:themeColor="text1"/>
        </w:rPr>
      </w:pPr>
    </w:p>
    <w:p w14:paraId="6D93E972" w14:textId="77777777" w:rsidR="00C551B4" w:rsidRPr="005401E4" w:rsidRDefault="00C551B4" w:rsidP="00344A97">
      <w:pPr>
        <w:spacing w:after="0"/>
        <w:rPr>
          <w:b/>
          <w:bCs/>
          <w:color w:val="000000" w:themeColor="text1"/>
        </w:rPr>
      </w:pPr>
    </w:p>
    <w:p w14:paraId="7B913C98" w14:textId="77777777" w:rsidR="00C551B4" w:rsidRPr="005401E4" w:rsidRDefault="00C551B4" w:rsidP="00344A97">
      <w:pPr>
        <w:spacing w:after="0"/>
        <w:rPr>
          <w:b/>
          <w:bCs/>
          <w:color w:val="000000" w:themeColor="text1"/>
        </w:rPr>
      </w:pPr>
    </w:p>
    <w:p w14:paraId="4A7E7699" w14:textId="77777777" w:rsidR="00C551B4" w:rsidRPr="005401E4" w:rsidRDefault="00C551B4" w:rsidP="00344A97">
      <w:pPr>
        <w:spacing w:after="0"/>
        <w:rPr>
          <w:b/>
          <w:bCs/>
          <w:color w:val="000000" w:themeColor="text1"/>
        </w:rPr>
      </w:pPr>
    </w:p>
    <w:p w14:paraId="7B4B2A79" w14:textId="77777777" w:rsidR="001B73AF" w:rsidRDefault="001B73AF" w:rsidP="00344A97">
      <w:pPr>
        <w:spacing w:after="0"/>
        <w:rPr>
          <w:b/>
          <w:bCs/>
          <w:color w:val="000000" w:themeColor="text1"/>
        </w:rPr>
      </w:pPr>
    </w:p>
    <w:p w14:paraId="266CF48B" w14:textId="77777777" w:rsidR="001B73AF" w:rsidRDefault="001B73AF" w:rsidP="00344A97">
      <w:pPr>
        <w:spacing w:after="0"/>
        <w:rPr>
          <w:b/>
          <w:bCs/>
          <w:color w:val="000000" w:themeColor="text1"/>
        </w:rPr>
      </w:pPr>
    </w:p>
    <w:p w14:paraId="25B91C5C" w14:textId="77777777" w:rsidR="001B73AF" w:rsidRDefault="001B73AF" w:rsidP="00344A97">
      <w:pPr>
        <w:spacing w:after="0"/>
        <w:rPr>
          <w:b/>
          <w:bCs/>
          <w:color w:val="000000" w:themeColor="text1"/>
        </w:rPr>
      </w:pPr>
    </w:p>
    <w:p w14:paraId="140436AF" w14:textId="77777777" w:rsidR="00815CC5" w:rsidRDefault="00815CC5" w:rsidP="00344A97">
      <w:pPr>
        <w:spacing w:after="0"/>
        <w:rPr>
          <w:b/>
          <w:bCs/>
          <w:color w:val="000000" w:themeColor="text1"/>
        </w:rPr>
      </w:pPr>
    </w:p>
    <w:p w14:paraId="24D0F0CA" w14:textId="77777777" w:rsidR="00282E6C" w:rsidRDefault="00282E6C" w:rsidP="00344A97">
      <w:pPr>
        <w:spacing w:after="0"/>
        <w:rPr>
          <w:b/>
          <w:bCs/>
          <w:color w:val="000000" w:themeColor="text1"/>
        </w:rPr>
      </w:pPr>
    </w:p>
    <w:p w14:paraId="13D93178" w14:textId="77777777" w:rsidR="00282E6C" w:rsidRDefault="00282E6C" w:rsidP="00344A97">
      <w:pPr>
        <w:spacing w:after="0"/>
        <w:rPr>
          <w:b/>
          <w:bCs/>
          <w:color w:val="000000" w:themeColor="text1"/>
        </w:rPr>
      </w:pPr>
    </w:p>
    <w:p w14:paraId="1043E71D" w14:textId="7EB228EE" w:rsidR="0067440B" w:rsidRPr="005401E4" w:rsidRDefault="002D29DF" w:rsidP="00344A97">
      <w:pPr>
        <w:spacing w:after="0"/>
        <w:rPr>
          <w:b/>
          <w:bCs/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t xml:space="preserve">2.2 </w:t>
      </w:r>
      <w:r w:rsidR="0067440B" w:rsidRPr="005401E4">
        <w:rPr>
          <w:rFonts w:hint="cs"/>
          <w:b/>
          <w:bCs/>
          <w:color w:val="000000" w:themeColor="text1"/>
          <w:cs/>
        </w:rPr>
        <w:t>ส่วนต่อประสานกับผู้ใช้</w:t>
      </w:r>
      <w:r w:rsidR="0067440B" w:rsidRPr="005401E4">
        <w:rPr>
          <w:b/>
          <w:bCs/>
          <w:color w:val="000000" w:themeColor="text1"/>
        </w:rPr>
        <w:t xml:space="preserve"> </w:t>
      </w:r>
    </w:p>
    <w:sdt>
      <w:sdtPr>
        <w:rPr>
          <w:color w:val="000000" w:themeColor="text1"/>
        </w:rPr>
        <w:id w:val="752401504"/>
        <w:placeholder>
          <w:docPart w:val="EBC2D51879174D89ACADA41100342569"/>
        </w:placeholder>
      </w:sdtPr>
      <w:sdtEndPr/>
      <w:sdtContent>
        <w:p w14:paraId="4A4426FE" w14:textId="283DF7AA" w:rsidR="00D32DBA" w:rsidRPr="005401E4" w:rsidRDefault="00A267A3" w:rsidP="00A267A3">
          <w:pPr>
            <w:spacing w:after="0"/>
            <w:ind w:firstLine="357"/>
            <w:rPr>
              <w:color w:val="000000" w:themeColor="text1"/>
            </w:rPr>
          </w:pPr>
          <w:r w:rsidRPr="005401E4">
            <w:rPr>
              <w:rFonts w:hint="cs"/>
              <w:color w:val="000000" w:themeColor="text1"/>
              <w:cs/>
            </w:rPr>
            <w:t xml:space="preserve">1.หน้า </w:t>
          </w:r>
          <w:r w:rsidRPr="005401E4">
            <w:rPr>
              <w:color w:val="000000" w:themeColor="text1"/>
            </w:rPr>
            <w:t xml:space="preserve">login </w:t>
          </w:r>
          <w:r w:rsidR="002D0083" w:rsidRPr="005401E4">
            <w:rPr>
              <w:rFonts w:hint="cs"/>
              <w:color w:val="000000" w:themeColor="text1"/>
              <w:cs/>
            </w:rPr>
            <w:t>มีกล่องข้อความให้</w:t>
          </w:r>
          <w:r w:rsidRPr="005401E4">
            <w:rPr>
              <w:rFonts w:hint="cs"/>
              <w:color w:val="000000" w:themeColor="text1"/>
              <w:cs/>
            </w:rPr>
            <w:t xml:space="preserve">กรอก </w:t>
          </w:r>
          <w:r w:rsidRPr="005401E4">
            <w:rPr>
              <w:color w:val="000000" w:themeColor="text1"/>
            </w:rPr>
            <w:t xml:space="preserve">username </w:t>
          </w:r>
          <w:r w:rsidRPr="005401E4">
            <w:rPr>
              <w:rFonts w:hint="cs"/>
              <w:color w:val="000000" w:themeColor="text1"/>
              <w:cs/>
            </w:rPr>
            <w:t>กับ</w:t>
          </w:r>
          <w:r w:rsidRPr="005401E4">
            <w:rPr>
              <w:color w:val="000000" w:themeColor="text1"/>
            </w:rPr>
            <w:t xml:space="preserve"> </w:t>
          </w:r>
          <w:r w:rsidRPr="005401E4">
            <w:rPr>
              <w:rFonts w:hint="cs"/>
              <w:color w:val="000000" w:themeColor="text1"/>
              <w:cs/>
            </w:rPr>
            <w:t>รหัสผ่านมี</w:t>
          </w:r>
          <w:r w:rsidR="002D0083" w:rsidRPr="005401E4">
            <w:rPr>
              <w:rFonts w:hint="cs"/>
              <w:color w:val="000000" w:themeColor="text1"/>
              <w:cs/>
            </w:rPr>
            <w:t xml:space="preserve">ปุ่ม </w:t>
          </w:r>
          <w:r w:rsidR="002D0083" w:rsidRPr="005401E4">
            <w:rPr>
              <w:color w:val="000000" w:themeColor="text1"/>
            </w:rPr>
            <w:t>login</w:t>
          </w:r>
          <w:r w:rsidR="002D0083" w:rsidRPr="005401E4">
            <w:rPr>
              <w:rFonts w:hint="cs"/>
              <w:color w:val="000000" w:themeColor="text1"/>
              <w:cs/>
            </w:rPr>
            <w:t xml:space="preserve"> เพื่อเข้าสู่หน้าถัดไป</w:t>
          </w:r>
        </w:p>
        <w:p w14:paraId="6C52F6B1" w14:textId="35F5A4A8" w:rsidR="002D0083" w:rsidRPr="005401E4" w:rsidRDefault="002D0083" w:rsidP="00A267A3">
          <w:pPr>
            <w:spacing w:after="0"/>
            <w:ind w:firstLine="357"/>
            <w:rPr>
              <w:color w:val="000000" w:themeColor="text1"/>
            </w:rPr>
          </w:pPr>
          <w:r w:rsidRPr="005401E4">
            <w:rPr>
              <w:rFonts w:hint="cs"/>
              <w:color w:val="000000" w:themeColor="text1"/>
              <w:cs/>
            </w:rPr>
            <w:t>2.หน้าแสดงประวัติเป็นกล่องข้อความ และ ประวัติการยืมล่าสุดเป็นตาราง</w:t>
          </w:r>
        </w:p>
        <w:p w14:paraId="2BBA9567" w14:textId="3BB8BB60" w:rsidR="002D0083" w:rsidRPr="005401E4" w:rsidRDefault="002D0083" w:rsidP="00A267A3">
          <w:pPr>
            <w:spacing w:after="0"/>
            <w:ind w:firstLine="357"/>
            <w:rPr>
              <w:color w:val="000000" w:themeColor="text1"/>
            </w:rPr>
          </w:pPr>
          <w:r w:rsidRPr="005401E4">
            <w:rPr>
              <w:rFonts w:hint="cs"/>
              <w:color w:val="000000" w:themeColor="text1"/>
              <w:cs/>
            </w:rPr>
            <w:t>3.มีเมนูด้านข้าง</w:t>
          </w:r>
          <w:r w:rsidR="00BC1E5A" w:rsidRPr="005401E4">
            <w:rPr>
              <w:rFonts w:hint="cs"/>
              <w:color w:val="000000" w:themeColor="text1"/>
              <w:cs/>
            </w:rPr>
            <w:t>ซ้าย</w:t>
          </w:r>
          <w:r w:rsidRPr="005401E4">
            <w:rPr>
              <w:rFonts w:hint="cs"/>
              <w:color w:val="000000" w:themeColor="text1"/>
              <w:cs/>
            </w:rPr>
            <w:t>ให้เลือก ได้แก่</w:t>
          </w:r>
          <w:r w:rsidR="008C4E0B" w:rsidRPr="005401E4">
            <w:rPr>
              <w:color w:val="000000" w:themeColor="text1"/>
            </w:rPr>
            <w:t xml:space="preserve"> </w:t>
          </w:r>
          <w:r w:rsidR="008C4E0B" w:rsidRPr="005401E4">
            <w:rPr>
              <w:rFonts w:hint="cs"/>
              <w:color w:val="000000" w:themeColor="text1"/>
              <w:cs/>
            </w:rPr>
            <w:t>ผู้ใช้ ยืมอุปกรณ์ ประวัติ สอบถาม</w:t>
          </w:r>
          <w:r w:rsidR="00BC1E5A" w:rsidRPr="005401E4">
            <w:rPr>
              <w:rFonts w:hint="cs"/>
              <w:color w:val="000000" w:themeColor="text1"/>
              <w:cs/>
            </w:rPr>
            <w:t xml:space="preserve"> และขวาจะมีไอคอนรูปตะกร้าสินค้าเพื่อบันทึกว่ายืมอุปกรณ์ไปเท่าใด</w:t>
          </w:r>
        </w:p>
        <w:p w14:paraId="05E88D57" w14:textId="3C8D4EA7" w:rsidR="008C4E0B" w:rsidRPr="005401E4" w:rsidRDefault="008C4E0B" w:rsidP="00A267A3">
          <w:pPr>
            <w:spacing w:after="0"/>
            <w:ind w:firstLine="357"/>
            <w:rPr>
              <w:color w:val="000000" w:themeColor="text1"/>
              <w:cs/>
            </w:rPr>
          </w:pPr>
          <w:r w:rsidRPr="005401E4">
            <w:rPr>
              <w:color w:val="000000" w:themeColor="text1"/>
            </w:rPr>
            <w:t>4.</w:t>
          </w:r>
          <w:r w:rsidRPr="005401E4">
            <w:rPr>
              <w:rFonts w:hint="cs"/>
              <w:color w:val="000000" w:themeColor="text1"/>
              <w:cs/>
            </w:rPr>
            <w:t>ปุ่ม</w:t>
          </w:r>
          <w:r w:rsidR="00BC1E5A" w:rsidRPr="005401E4">
            <w:rPr>
              <w:rFonts w:hint="cs"/>
              <w:color w:val="000000" w:themeColor="text1"/>
              <w:cs/>
            </w:rPr>
            <w:t>ยืมอุปกรณ์</w:t>
          </w:r>
          <w:r w:rsidRPr="005401E4">
            <w:rPr>
              <w:rFonts w:hint="cs"/>
              <w:color w:val="000000" w:themeColor="text1"/>
              <w:cs/>
            </w:rPr>
            <w:t xml:space="preserve"> สามารถกดขยายได้ เป</w:t>
          </w:r>
          <w:r w:rsidR="00BC1E5A" w:rsidRPr="005401E4">
            <w:rPr>
              <w:rFonts w:hint="cs"/>
              <w:color w:val="000000" w:themeColor="text1"/>
              <w:cs/>
            </w:rPr>
            <w:t xml:space="preserve">็นประเภทของสิ่งของที่ให้ยืม ในหน้าของการยืมจะมรูปภาพของสิ่งของนั้นใน มีปุ่ม + และ </w:t>
          </w:r>
          <w:r w:rsidR="00BC1E5A" w:rsidRPr="005401E4">
            <w:rPr>
              <w:color w:val="000000" w:themeColor="text1"/>
              <w:cs/>
            </w:rPr>
            <w:t>–</w:t>
          </w:r>
          <w:r w:rsidR="00BC1E5A" w:rsidRPr="005401E4">
            <w:rPr>
              <w:rFonts w:hint="cs"/>
              <w:color w:val="000000" w:themeColor="text1"/>
              <w:cs/>
            </w:rPr>
            <w:t xml:space="preserve"> ที่จะไปเพิ่มสิ่งของที่ยืมในตะกร้าเมื่อกดปุ่มยืนยัน</w:t>
          </w:r>
        </w:p>
        <w:p w14:paraId="4DB25C1A" w14:textId="55D6CC8C" w:rsidR="008C4E0B" w:rsidRPr="005401E4" w:rsidRDefault="008C4E0B" w:rsidP="00A267A3">
          <w:pPr>
            <w:spacing w:after="0"/>
            <w:ind w:firstLine="357"/>
            <w:rPr>
              <w:color w:val="000000" w:themeColor="text1"/>
            </w:rPr>
          </w:pPr>
          <w:r w:rsidRPr="005401E4">
            <w:rPr>
              <w:color w:val="000000" w:themeColor="text1"/>
            </w:rPr>
            <w:t>5</w:t>
          </w:r>
          <w:r w:rsidRPr="005401E4">
            <w:rPr>
              <w:rFonts w:hint="cs"/>
              <w:color w:val="000000" w:themeColor="text1"/>
              <w:cs/>
            </w:rPr>
            <w:t xml:space="preserve">.ปุ่มประวัติ สามารถกดขยายได้ เป็นเมนู </w:t>
          </w:r>
        </w:p>
        <w:p w14:paraId="4FD8A703" w14:textId="2CACBABB" w:rsidR="002470DC" w:rsidRPr="005401E4" w:rsidRDefault="008C4E0B" w:rsidP="002470DC">
          <w:pPr>
            <w:spacing w:after="0"/>
            <w:ind w:firstLine="357"/>
            <w:rPr>
              <w:color w:val="000000" w:themeColor="text1"/>
            </w:rPr>
          </w:pPr>
          <w:r w:rsidRPr="005401E4">
            <w:rPr>
              <w:rFonts w:hint="cs"/>
              <w:color w:val="000000" w:themeColor="text1"/>
              <w:cs/>
            </w:rPr>
            <w:t xml:space="preserve">- การยืม ที่จะแสดงประวัติการยืม </w:t>
          </w:r>
          <w:r w:rsidR="002470DC" w:rsidRPr="005401E4">
            <w:rPr>
              <w:rFonts w:hint="cs"/>
              <w:color w:val="000000" w:themeColor="text1"/>
              <w:cs/>
            </w:rPr>
            <w:t>และสามารถและแก้ไขการยืมได้ เมื่อกดปุ่ม</w:t>
          </w:r>
        </w:p>
        <w:p w14:paraId="4ADBE4F3" w14:textId="4E3A1CA8" w:rsidR="008C4E0B" w:rsidRPr="005401E4" w:rsidRDefault="008C4E0B" w:rsidP="00A267A3">
          <w:pPr>
            <w:spacing w:after="0"/>
            <w:ind w:firstLine="357"/>
            <w:rPr>
              <w:color w:val="000000" w:themeColor="text1"/>
            </w:rPr>
          </w:pPr>
          <w:r w:rsidRPr="005401E4">
            <w:rPr>
              <w:rFonts w:hint="cs"/>
              <w:color w:val="000000" w:themeColor="text1"/>
              <w:cs/>
            </w:rPr>
            <w:t>- การคืน ที่จะแสดงประวัติการคืน</w:t>
          </w:r>
        </w:p>
        <w:p w14:paraId="070103BE" w14:textId="1910806C" w:rsidR="008C4E0B" w:rsidRPr="005401E4" w:rsidRDefault="008C4E0B" w:rsidP="00A267A3">
          <w:pPr>
            <w:spacing w:after="0"/>
            <w:ind w:firstLine="357"/>
            <w:rPr>
              <w:color w:val="000000" w:themeColor="text1"/>
            </w:rPr>
          </w:pPr>
          <w:r w:rsidRPr="005401E4">
            <w:rPr>
              <w:rFonts w:hint="cs"/>
              <w:color w:val="000000" w:themeColor="text1"/>
              <w:cs/>
            </w:rPr>
            <w:t>-การอนุมัติ จะแสดงประวัติการยืม และ คืนที่ถูกอนุมัติ</w:t>
          </w:r>
        </w:p>
        <w:p w14:paraId="1805EDB9" w14:textId="4533B901" w:rsidR="0067440B" w:rsidRPr="005401E4" w:rsidRDefault="00BC1E5A" w:rsidP="002470DC">
          <w:pPr>
            <w:spacing w:after="0"/>
            <w:ind w:firstLine="357"/>
            <w:rPr>
              <w:color w:val="000000" w:themeColor="text1"/>
            </w:rPr>
          </w:pPr>
          <w:r w:rsidRPr="005401E4">
            <w:rPr>
              <w:rFonts w:hint="cs"/>
              <w:color w:val="000000" w:themeColor="text1"/>
              <w:cs/>
            </w:rPr>
            <w:t>6.เมื่อกดปุ่มรูป ตะกร้า</w:t>
          </w:r>
          <w:r w:rsidR="002470DC" w:rsidRPr="005401E4">
            <w:rPr>
              <w:rFonts w:hint="cs"/>
              <w:color w:val="000000" w:themeColor="text1"/>
              <w:cs/>
            </w:rPr>
            <w:t>ก็จะสามาเพิ่ม ลด ลบ อุปกรณ์ได้จากนั้นจะมีปุ่มยืนยันและ ยกเลิก</w:t>
          </w:r>
        </w:p>
      </w:sdtContent>
    </w:sdt>
    <w:p w14:paraId="08446DC9" w14:textId="77777777" w:rsidR="00D32DBA" w:rsidRPr="005401E4" w:rsidRDefault="00D32DBA" w:rsidP="00D32DBA">
      <w:pPr>
        <w:rPr>
          <w:color w:val="000000" w:themeColor="text1"/>
        </w:rPr>
      </w:pPr>
    </w:p>
    <w:p w14:paraId="367D8FCD" w14:textId="64EA29B6" w:rsidR="000032D2" w:rsidRPr="005401E4" w:rsidRDefault="007E0610" w:rsidP="007E0610">
      <w:pPr>
        <w:rPr>
          <w:b/>
          <w:bCs/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t>2.3</w:t>
      </w:r>
      <w:r w:rsidR="007E4860" w:rsidRPr="005401E4">
        <w:rPr>
          <w:rFonts w:hint="cs"/>
          <w:b/>
          <w:bCs/>
          <w:color w:val="000000" w:themeColor="text1"/>
          <w:cs/>
        </w:rPr>
        <w:t xml:space="preserve"> </w:t>
      </w:r>
      <w:r w:rsidR="000032D2" w:rsidRPr="005401E4">
        <w:rPr>
          <w:rFonts w:hint="cs"/>
          <w:b/>
          <w:bCs/>
          <w:color w:val="000000" w:themeColor="text1"/>
          <w:cs/>
        </w:rPr>
        <w:t>คุณลักษณะของผู้ใช้</w:t>
      </w:r>
    </w:p>
    <w:sdt>
      <w:sdtPr>
        <w:rPr>
          <w:color w:val="000000" w:themeColor="text1"/>
        </w:rPr>
        <w:id w:val="355242163"/>
        <w:placeholder>
          <w:docPart w:val="17DF25D4365E4E468B1DA0900BD69631"/>
        </w:placeholder>
      </w:sdtPr>
      <w:sdtEndPr/>
      <w:sdtContent>
        <w:p w14:paraId="0A026ACA" w14:textId="77777777" w:rsidR="00A45F8E" w:rsidRPr="005401E4" w:rsidRDefault="00A45F8E" w:rsidP="00A45F8E">
          <w:pPr>
            <w:spacing w:after="0"/>
            <w:ind w:left="357"/>
            <w:rPr>
              <w:color w:val="000000" w:themeColor="text1"/>
              <w:cs/>
            </w:rPr>
          </w:pPr>
          <w:r w:rsidRPr="005401E4">
            <w:rPr>
              <w:color w:val="000000" w:themeColor="text1"/>
            </w:rPr>
            <w:t xml:space="preserve">2.3.1 </w:t>
          </w:r>
          <w:r w:rsidRPr="005401E4">
            <w:rPr>
              <w:rFonts w:hint="cs"/>
              <w:color w:val="000000" w:themeColor="text1"/>
              <w:cs/>
            </w:rPr>
            <w:t>นิสิตที่ศึกษาอยู่ใน สาขาวิศวกรรมคอมพิวเตอร์ คณะวิศวกรรมศาสตร์ มหาวิทยาลัยเกษตรศาสตร์กำแพงแสน สามารถใช้คอมพิวเตอร์เบื้องต้นได้</w:t>
          </w:r>
          <w:r w:rsidR="00D7090E" w:rsidRPr="005401E4">
            <w:rPr>
              <w:color w:val="000000" w:themeColor="text1"/>
            </w:rPr>
            <w:t xml:space="preserve"> </w:t>
          </w:r>
          <w:r w:rsidR="00D7090E" w:rsidRPr="005401E4">
            <w:rPr>
              <w:rFonts w:hint="cs"/>
              <w:color w:val="000000" w:themeColor="text1"/>
              <w:cs/>
            </w:rPr>
            <w:t>และมีความจำเป็นต้องใช้อุปกรณ์ในภาควิชา</w:t>
          </w:r>
        </w:p>
        <w:p w14:paraId="19C78D85" w14:textId="77777777" w:rsidR="00A45F8E" w:rsidRPr="005401E4" w:rsidRDefault="00A45F8E" w:rsidP="00D7090E">
          <w:pPr>
            <w:spacing w:after="0"/>
            <w:ind w:left="357"/>
            <w:rPr>
              <w:color w:val="000000" w:themeColor="text1"/>
              <w:cs/>
            </w:rPr>
          </w:pPr>
          <w:r w:rsidRPr="005401E4">
            <w:rPr>
              <w:rFonts w:hint="cs"/>
              <w:color w:val="000000" w:themeColor="text1"/>
              <w:cs/>
            </w:rPr>
            <w:t>2.3.2 อาจารย์ที่สังกัดกับ สาขาวิศวกรรมคอมพิวเตอร์ คณะวิศวกรรมศาสตร์ มหาวิทยาลัยเกษตรศาสตร์กำแพงแสน</w:t>
          </w:r>
          <w:r w:rsidR="00D7090E" w:rsidRPr="005401E4">
            <w:rPr>
              <w:color w:val="000000" w:themeColor="text1"/>
            </w:rPr>
            <w:t xml:space="preserve"> </w:t>
          </w:r>
          <w:r w:rsidR="00D7090E" w:rsidRPr="005401E4">
            <w:rPr>
              <w:rFonts w:hint="cs"/>
              <w:color w:val="000000" w:themeColor="text1"/>
              <w:cs/>
            </w:rPr>
            <w:t>สามารถอนุมัติการยืมสิ่งของได้ และมีความจำเป็นต้องใช้อุปกรณ์ในภาควิชา</w:t>
          </w:r>
        </w:p>
        <w:p w14:paraId="178CDB65" w14:textId="77777777" w:rsidR="00D7090E" w:rsidRPr="005401E4" w:rsidRDefault="00D7090E" w:rsidP="00D7090E">
          <w:pPr>
            <w:spacing w:after="0"/>
            <w:ind w:left="357"/>
            <w:rPr>
              <w:color w:val="000000" w:themeColor="text1"/>
            </w:rPr>
          </w:pPr>
          <w:r w:rsidRPr="005401E4">
            <w:rPr>
              <w:rFonts w:hint="cs"/>
              <w:color w:val="000000" w:themeColor="text1"/>
              <w:cs/>
            </w:rPr>
            <w:t>2.3.3 เจ้าหน้าที่ ที่สังกัด สาขาวิศวกรรมคอมพิวเตอร์ คณะวิศวกรรมศาสตร์ มหาวิทยาลัยเกษตรศาสตร์กำแพงแสน</w:t>
          </w:r>
          <w:r w:rsidRPr="005401E4">
            <w:rPr>
              <w:color w:val="000000" w:themeColor="text1"/>
            </w:rPr>
            <w:t xml:space="preserve"> </w:t>
          </w:r>
          <w:r w:rsidRPr="005401E4">
            <w:rPr>
              <w:rFonts w:hint="cs"/>
              <w:color w:val="000000" w:themeColor="text1"/>
              <w:cs/>
            </w:rPr>
            <w:t>สามารถให้บริการยืม คืน จัดหาและดูแล อุปกรณ์ในภาควิชาได้</w:t>
          </w:r>
        </w:p>
        <w:p w14:paraId="11C96E63" w14:textId="77777777" w:rsidR="00D7090E" w:rsidRPr="005401E4" w:rsidRDefault="00D7090E" w:rsidP="00D7090E">
          <w:pPr>
            <w:spacing w:after="0"/>
            <w:ind w:left="357"/>
            <w:rPr>
              <w:color w:val="000000" w:themeColor="text1"/>
              <w:cs/>
            </w:rPr>
          </w:pPr>
          <w:r w:rsidRPr="005401E4">
            <w:rPr>
              <w:rFonts w:hint="cs"/>
              <w:color w:val="000000" w:themeColor="text1"/>
              <w:cs/>
            </w:rPr>
            <w:t>2.3.4 บุคคลภายนอก สามารถใช้คอมพิวเตอร์เบื้องต้นได้</w:t>
          </w:r>
          <w:r w:rsidRPr="005401E4">
            <w:rPr>
              <w:color w:val="000000" w:themeColor="text1"/>
            </w:rPr>
            <w:t xml:space="preserve"> </w:t>
          </w:r>
          <w:r w:rsidRPr="005401E4">
            <w:rPr>
              <w:rFonts w:hint="cs"/>
              <w:color w:val="000000" w:themeColor="text1"/>
              <w:cs/>
            </w:rPr>
            <w:t>และมีความจำเป็นต้องใช้อุปกรณ์ในภาควิชา</w:t>
          </w:r>
        </w:p>
        <w:p w14:paraId="277319DC" w14:textId="395A888A" w:rsidR="00D32DBA" w:rsidRPr="005401E4" w:rsidRDefault="00DB579F" w:rsidP="00D32DBA">
          <w:pPr>
            <w:rPr>
              <w:color w:val="000000" w:themeColor="text1"/>
            </w:rPr>
          </w:pPr>
        </w:p>
      </w:sdtContent>
    </w:sdt>
    <w:p w14:paraId="228809A9" w14:textId="77777777" w:rsidR="00D32DBA" w:rsidRPr="005401E4" w:rsidRDefault="00D32DBA" w:rsidP="00D32DBA">
      <w:pPr>
        <w:ind w:left="720"/>
        <w:rPr>
          <w:color w:val="000000" w:themeColor="text1"/>
        </w:rPr>
      </w:pPr>
    </w:p>
    <w:p w14:paraId="76643303" w14:textId="77777777" w:rsidR="007E4860" w:rsidRPr="005401E4" w:rsidRDefault="007E4860" w:rsidP="00D32DBA">
      <w:pPr>
        <w:rPr>
          <w:b/>
          <w:bCs/>
          <w:color w:val="000000" w:themeColor="text1"/>
        </w:rPr>
      </w:pPr>
    </w:p>
    <w:p w14:paraId="5F1C63AA" w14:textId="77777777" w:rsidR="007E4860" w:rsidRPr="005401E4" w:rsidRDefault="007E4860" w:rsidP="00D32DBA">
      <w:pPr>
        <w:rPr>
          <w:b/>
          <w:bCs/>
          <w:color w:val="000000" w:themeColor="text1"/>
        </w:rPr>
      </w:pPr>
    </w:p>
    <w:p w14:paraId="5BA74DBD" w14:textId="77777777" w:rsidR="00815CC5" w:rsidRDefault="00815CC5" w:rsidP="00D32DBA">
      <w:pPr>
        <w:rPr>
          <w:b/>
          <w:bCs/>
          <w:color w:val="000000" w:themeColor="text1"/>
        </w:rPr>
      </w:pPr>
    </w:p>
    <w:p w14:paraId="4A8F9B30" w14:textId="00B2850F" w:rsidR="00C61B85" w:rsidRPr="005401E4" w:rsidRDefault="007E4860" w:rsidP="00D32DBA">
      <w:pPr>
        <w:rPr>
          <w:b/>
          <w:bCs/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t xml:space="preserve">2.4 </w:t>
      </w:r>
      <w:r w:rsidR="00C61B85" w:rsidRPr="005401E4">
        <w:rPr>
          <w:rFonts w:hint="cs"/>
          <w:b/>
          <w:bCs/>
          <w:color w:val="000000" w:themeColor="text1"/>
          <w:cs/>
        </w:rPr>
        <w:t>คุณสมบัติของระบบ</w:t>
      </w:r>
    </w:p>
    <w:sdt>
      <w:sdtPr>
        <w:rPr>
          <w:rFonts w:hint="cs"/>
          <w:color w:val="000000" w:themeColor="text1"/>
        </w:rPr>
        <w:id w:val="-1212884091"/>
        <w:placeholder>
          <w:docPart w:val="8F3613EBF2E94F188E029BB84C3419B5"/>
        </w:placeholder>
      </w:sdtPr>
      <w:sdtEndPr/>
      <w:sdtContent>
        <w:p w14:paraId="5C422E3A" w14:textId="77777777" w:rsidR="002470DC" w:rsidRPr="005401E4" w:rsidRDefault="00D32DBA" w:rsidP="00D32DBA">
          <w:pPr>
            <w:spacing w:after="0"/>
            <w:rPr>
              <w:color w:val="000000" w:themeColor="text1"/>
            </w:rPr>
          </w:pPr>
          <w:r w:rsidRPr="007970C7">
            <w:rPr>
              <w:rFonts w:hint="cs"/>
              <w:b/>
              <w:bCs/>
              <w:color w:val="000000" w:themeColor="text1"/>
              <w:cs/>
            </w:rPr>
            <w:t>นิสิต</w:t>
          </w:r>
          <w:r w:rsidRPr="005401E4">
            <w:rPr>
              <w:rFonts w:hint="cs"/>
              <w:color w:val="000000" w:themeColor="text1"/>
              <w:cs/>
            </w:rPr>
            <w:t xml:space="preserve"> </w:t>
          </w:r>
        </w:p>
        <w:p w14:paraId="576F387D" w14:textId="77777777" w:rsidR="002470DC" w:rsidRPr="00006E13" w:rsidRDefault="00D32DBA" w:rsidP="00006E13">
          <w:pPr>
            <w:pStyle w:val="ListParagraph"/>
            <w:rPr>
              <w:b w:val="0"/>
              <w:bCs w:val="0"/>
            </w:rPr>
          </w:pPr>
          <w:r w:rsidRPr="00006E13">
            <w:rPr>
              <w:rFonts w:hint="cs"/>
              <w:b w:val="0"/>
              <w:bCs w:val="0"/>
              <w:cs/>
            </w:rPr>
            <w:t xml:space="preserve">สามารถยืมสิ่งของได้ </w:t>
          </w:r>
        </w:p>
        <w:p w14:paraId="0F2A2D0B" w14:textId="29C0B446" w:rsidR="001E511D" w:rsidRPr="00006E13" w:rsidRDefault="00D32DBA" w:rsidP="00006E13">
          <w:pPr>
            <w:pStyle w:val="ListParagraph"/>
            <w:rPr>
              <w:b w:val="0"/>
              <w:bCs w:val="0"/>
              <w:cs/>
            </w:rPr>
          </w:pPr>
          <w:r w:rsidRPr="00006E13">
            <w:rPr>
              <w:rFonts w:hint="cs"/>
              <w:b w:val="0"/>
              <w:bCs w:val="0"/>
              <w:cs/>
            </w:rPr>
            <w:t>ละสามารถตรวจดูประวัติ การยืม คืนของตน ว่าได้รับการอนุมัติ หรือการคืน เสร็จสิ้นแล้วหรือไม่</w:t>
          </w:r>
          <w:r w:rsidRPr="00006E13">
            <w:rPr>
              <w:b w:val="0"/>
              <w:bCs w:val="0"/>
            </w:rPr>
            <w:t xml:space="preserve"> </w:t>
          </w:r>
          <w:r w:rsidRPr="00006E13">
            <w:rPr>
              <w:rFonts w:hint="cs"/>
              <w:b w:val="0"/>
              <w:bCs w:val="0"/>
              <w:cs/>
            </w:rPr>
            <w:t>โดยที่การยืมจะต้องผ่านอาจารย์ผู้รับผิดชอบในการอนุมัติการยืม และ ผ่านเจ้าหน้าที่ในการคืน</w:t>
          </w:r>
          <w:r w:rsidR="002470DC" w:rsidRPr="00006E13">
            <w:rPr>
              <w:rFonts w:hint="cs"/>
              <w:b w:val="0"/>
              <w:bCs w:val="0"/>
              <w:cs/>
            </w:rPr>
            <w:t>และการคืน</w:t>
          </w:r>
          <w:r w:rsidRPr="00006E13">
            <w:rPr>
              <w:rFonts w:hint="cs"/>
              <w:b w:val="0"/>
              <w:bCs w:val="0"/>
              <w:cs/>
            </w:rPr>
            <w:t xml:space="preserve"> อุปกรณ์</w:t>
          </w:r>
          <w:r w:rsidR="002470DC" w:rsidRPr="00006E13">
            <w:rPr>
              <w:rFonts w:hint="cs"/>
              <w:b w:val="0"/>
              <w:bCs w:val="0"/>
              <w:cs/>
            </w:rPr>
            <w:t xml:space="preserve"> </w:t>
          </w:r>
        </w:p>
        <w:p w14:paraId="74986C37" w14:textId="77777777" w:rsidR="002470DC" w:rsidRPr="007970C7" w:rsidRDefault="00D32DBA" w:rsidP="00D32DBA">
          <w:pPr>
            <w:spacing w:after="0"/>
            <w:rPr>
              <w:b/>
              <w:bCs/>
              <w:color w:val="000000" w:themeColor="text1"/>
            </w:rPr>
          </w:pPr>
          <w:r w:rsidRPr="007970C7">
            <w:rPr>
              <w:rFonts w:hint="cs"/>
              <w:b/>
              <w:bCs/>
              <w:color w:val="000000" w:themeColor="text1"/>
              <w:cs/>
            </w:rPr>
            <w:t xml:space="preserve">อาจารย์ </w:t>
          </w:r>
        </w:p>
        <w:p w14:paraId="2F4576CB" w14:textId="49AA2DD0" w:rsidR="001E511D" w:rsidRPr="00006E13" w:rsidRDefault="00D32DBA" w:rsidP="00006E13">
          <w:pPr>
            <w:pStyle w:val="ListParagraph"/>
            <w:rPr>
              <w:b w:val="0"/>
              <w:bCs w:val="0"/>
            </w:rPr>
          </w:pPr>
          <w:r w:rsidRPr="00006E13">
            <w:rPr>
              <w:rFonts w:hint="cs"/>
              <w:b w:val="0"/>
              <w:bCs w:val="0"/>
              <w:cs/>
            </w:rPr>
            <w:t>สามารถยืมสิ่งของ</w:t>
          </w:r>
        </w:p>
        <w:p w14:paraId="02A71C81" w14:textId="35FD5CBD" w:rsidR="00D32DBA" w:rsidRPr="00006E13" w:rsidRDefault="00D32DBA" w:rsidP="00006E13">
          <w:pPr>
            <w:pStyle w:val="ListParagraph"/>
            <w:rPr>
              <w:b w:val="0"/>
              <w:bCs w:val="0"/>
            </w:rPr>
          </w:pPr>
          <w:r w:rsidRPr="00006E13">
            <w:rPr>
              <w:rFonts w:hint="cs"/>
              <w:b w:val="0"/>
              <w:bCs w:val="0"/>
              <w:cs/>
            </w:rPr>
            <w:t xml:space="preserve"> เป็นผู้อนุมัติอุปกรณ์ที่นิสิตมีการร้องขอมา สามารถตรวจดูประวัติ การยืม คืนของตนเอง ว่าได้รับการอนุมัติ หรือการคืน เสร็จสิ้นแล้วหรือไม่</w:t>
          </w:r>
        </w:p>
        <w:p w14:paraId="37F83FC9" w14:textId="77777777" w:rsidR="002470DC" w:rsidRPr="007970C7" w:rsidRDefault="00D32DBA" w:rsidP="00D32DBA">
          <w:pPr>
            <w:spacing w:after="0"/>
            <w:rPr>
              <w:b/>
              <w:bCs/>
              <w:color w:val="000000" w:themeColor="text1"/>
            </w:rPr>
          </w:pPr>
          <w:r w:rsidRPr="007970C7">
            <w:rPr>
              <w:rFonts w:hint="cs"/>
              <w:b/>
              <w:bCs/>
              <w:color w:val="000000" w:themeColor="text1"/>
              <w:cs/>
            </w:rPr>
            <w:t xml:space="preserve">เจ้าหน้าที่ </w:t>
          </w:r>
        </w:p>
        <w:p w14:paraId="293290B4" w14:textId="3AD2A705" w:rsidR="007E4860" w:rsidRPr="00006E13" w:rsidRDefault="00D32DBA" w:rsidP="00006E13">
          <w:pPr>
            <w:pStyle w:val="ListParagraph"/>
            <w:rPr>
              <w:b w:val="0"/>
              <w:bCs w:val="0"/>
            </w:rPr>
          </w:pPr>
          <w:r w:rsidRPr="00006E13">
            <w:rPr>
              <w:rFonts w:hint="cs"/>
              <w:b w:val="0"/>
              <w:bCs w:val="0"/>
              <w:cs/>
            </w:rPr>
            <w:t>สามารถจัดการ เพิ่ม ลบ แก้ไข อุปกรณ์ สิทธิ์ในการยืม คืน อุปกรณ์ได้</w:t>
          </w:r>
        </w:p>
        <w:p w14:paraId="3E5E47CE" w14:textId="60D0B160" w:rsidR="002470DC" w:rsidRPr="00006E13" w:rsidRDefault="002470DC" w:rsidP="00006E13">
          <w:pPr>
            <w:pStyle w:val="ListParagraph"/>
            <w:rPr>
              <w:b w:val="0"/>
              <w:bCs w:val="0"/>
            </w:rPr>
          </w:pPr>
          <w:r w:rsidRPr="00006E13">
            <w:rPr>
              <w:rFonts w:hint="cs"/>
              <w:b w:val="0"/>
              <w:bCs w:val="0"/>
              <w:cs/>
            </w:rPr>
            <w:t>พิมพ์เอกสารรายงานการยืนคืนประจำปี</w:t>
          </w:r>
        </w:p>
        <w:p w14:paraId="4131A8CF" w14:textId="1225B38D" w:rsidR="001E511D" w:rsidRPr="00006E13" w:rsidRDefault="001E511D" w:rsidP="00006E13">
          <w:pPr>
            <w:pStyle w:val="ListParagraph"/>
            <w:rPr>
              <w:b w:val="0"/>
              <w:bCs w:val="0"/>
            </w:rPr>
          </w:pPr>
          <w:r w:rsidRPr="00006E13">
            <w:rPr>
              <w:rFonts w:hint="cs"/>
              <w:b w:val="0"/>
              <w:bCs w:val="0"/>
              <w:cs/>
            </w:rPr>
            <w:t>กำหนดวันของ</w:t>
          </w:r>
        </w:p>
        <w:p w14:paraId="37290610" w14:textId="511F752B" w:rsidR="00D32DBA" w:rsidRPr="005401E4" w:rsidRDefault="00DB579F" w:rsidP="00D32DBA">
          <w:pPr>
            <w:spacing w:after="0"/>
            <w:rPr>
              <w:color w:val="000000" w:themeColor="text1"/>
            </w:rPr>
          </w:pPr>
        </w:p>
      </w:sdtContent>
    </w:sdt>
    <w:p w14:paraId="2E97102D" w14:textId="77777777" w:rsidR="00006E13" w:rsidRDefault="00006E13" w:rsidP="00D32DBA">
      <w:pPr>
        <w:spacing w:after="0"/>
        <w:rPr>
          <w:b/>
          <w:bCs/>
          <w:color w:val="000000" w:themeColor="text1"/>
        </w:rPr>
      </w:pPr>
    </w:p>
    <w:p w14:paraId="1F9BAE31" w14:textId="21FAD3AB" w:rsidR="000032D2" w:rsidRPr="005401E4" w:rsidRDefault="007E0610" w:rsidP="00D32DBA">
      <w:pPr>
        <w:spacing w:after="0"/>
        <w:rPr>
          <w:b/>
          <w:bCs/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t xml:space="preserve">2.5 </w:t>
      </w:r>
      <w:r w:rsidR="00C379D7" w:rsidRPr="005401E4">
        <w:rPr>
          <w:rFonts w:hint="cs"/>
          <w:b/>
          <w:bCs/>
          <w:color w:val="000000" w:themeColor="text1"/>
          <w:cs/>
        </w:rPr>
        <w:t>สมมติฐานและข้อจำกัดในการพัฒนา</w:t>
      </w:r>
    </w:p>
    <w:p w14:paraId="7DBBE6B3" w14:textId="29F993FB" w:rsidR="00BD0CBC" w:rsidRPr="005401E4" w:rsidRDefault="00BD0CBC" w:rsidP="007E0610">
      <w:pPr>
        <w:rPr>
          <w:color w:val="000000" w:themeColor="text1"/>
        </w:rPr>
      </w:pPr>
      <w:r w:rsidRPr="005401E4">
        <w:rPr>
          <w:rFonts w:hint="cs"/>
          <w:color w:val="000000" w:themeColor="text1"/>
          <w:cs/>
        </w:rPr>
        <w:t>ผู้ใช้งานระบบนั้นต้องมีรหัสนนทรี ที่ทางมหาวิทยาลัยเป็นผู้ออกให้ ทำให้จำกัดแค่ผู้ที่สังกัดอยู่ใน มหาวิทยาลัยเกษตรศาสตร์เท่านั้น</w:t>
      </w:r>
    </w:p>
    <w:p w14:paraId="66AEDC99" w14:textId="5DB0DD95" w:rsidR="00BD0CBC" w:rsidRPr="005401E4" w:rsidRDefault="00BD0CBC" w:rsidP="007E0610">
      <w:pPr>
        <w:rPr>
          <w:color w:val="000000" w:themeColor="text1"/>
        </w:rPr>
      </w:pPr>
      <w:r w:rsidRPr="005401E4">
        <w:rPr>
          <w:rFonts w:hint="cs"/>
          <w:color w:val="000000" w:themeColor="text1"/>
          <w:cs/>
        </w:rPr>
        <w:t>ผู้ใช้งานจำเป็นต้องมาติดต่อขอรับอุปกรณ์ที่ภาควิชาวิศวกรรมคอมพิวเตอร์ มหาวิทยาลัยเกษตรศาสตร์ วิทยาเขต กำแพงแสนเท่านั้น ไม่สามารถขอยืม คืน จากวิทยาเขตอื่นได้</w:t>
      </w:r>
    </w:p>
    <w:p w14:paraId="65317910" w14:textId="1390DEC5" w:rsidR="00D32DBA" w:rsidRPr="005401E4" w:rsidRDefault="00D32DBA" w:rsidP="007E0610">
      <w:pPr>
        <w:rPr>
          <w:color w:val="000000" w:themeColor="text1"/>
          <w:cs/>
        </w:rPr>
      </w:pPr>
      <w:r w:rsidRPr="005401E4">
        <w:rPr>
          <w:rFonts w:hint="cs"/>
          <w:color w:val="000000" w:themeColor="text1"/>
          <w:cs/>
        </w:rPr>
        <w:t>ระบบเป็นแบบเว็บแอปพลิเคชั่น ดังนั้นอาจจะไม่รองรับกับบราวเซอร์รุ่นเก่า และ ในการแสดงผลผ่านหน้าจอโทรศัพท์อาจทำได้ไม่เต็มประสิทธิภาพ</w:t>
      </w:r>
    </w:p>
    <w:p w14:paraId="211EE492" w14:textId="77777777" w:rsidR="002470DC" w:rsidRPr="005401E4" w:rsidRDefault="002470DC" w:rsidP="007E4860">
      <w:pPr>
        <w:rPr>
          <w:b/>
          <w:bCs/>
          <w:color w:val="000000" w:themeColor="text1"/>
        </w:rPr>
      </w:pPr>
    </w:p>
    <w:p w14:paraId="01B8AF6D" w14:textId="77777777" w:rsidR="001B73AF" w:rsidRDefault="001B73AF" w:rsidP="007E4860">
      <w:pPr>
        <w:rPr>
          <w:rFonts w:hint="cs"/>
          <w:b/>
          <w:bCs/>
          <w:color w:val="000000" w:themeColor="text1"/>
        </w:rPr>
      </w:pPr>
    </w:p>
    <w:p w14:paraId="6C14C9B1" w14:textId="6E4254B6" w:rsidR="009360A7" w:rsidRPr="005401E4" w:rsidRDefault="007E4860" w:rsidP="007E4860">
      <w:pPr>
        <w:rPr>
          <w:b/>
          <w:bCs/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lastRenderedPageBreak/>
        <w:t>3.</w:t>
      </w:r>
      <w:bookmarkStart w:id="2" w:name="_Hlk32280953"/>
      <w:r w:rsidR="00C379D7" w:rsidRPr="005401E4">
        <w:rPr>
          <w:rFonts w:hint="cs"/>
          <w:b/>
          <w:bCs/>
          <w:color w:val="000000" w:themeColor="text1"/>
          <w:cs/>
        </w:rPr>
        <w:t>ความต้องการของระบบ</w:t>
      </w:r>
      <w:bookmarkEnd w:id="2"/>
    </w:p>
    <w:p w14:paraId="617E750E" w14:textId="746C19E0" w:rsidR="00E45CCA" w:rsidRPr="005401E4" w:rsidRDefault="007E4860" w:rsidP="00006E13">
      <w:pPr>
        <w:pStyle w:val="ListParagraph"/>
      </w:pPr>
      <w:r w:rsidRPr="005401E4">
        <w:rPr>
          <w:rFonts w:hint="cs"/>
          <w:cs/>
        </w:rPr>
        <w:t>3.1</w:t>
      </w:r>
      <w:r w:rsidR="002F3310" w:rsidRPr="005401E4">
        <w:t>.</w:t>
      </w:r>
      <w:r w:rsidRPr="005401E4">
        <w:rPr>
          <w:rFonts w:hint="cs"/>
          <w:cs/>
        </w:rPr>
        <w:t xml:space="preserve"> </w:t>
      </w:r>
      <w:r w:rsidR="009360A7" w:rsidRPr="005401E4">
        <w:rPr>
          <w:rFonts w:hint="cs"/>
          <w:cs/>
        </w:rPr>
        <w:t xml:space="preserve">ความต้องการแบบ </w:t>
      </w:r>
      <w:r w:rsidR="009360A7" w:rsidRPr="005401E4">
        <w:t>functional</w:t>
      </w:r>
      <w:r w:rsidR="002F3310" w:rsidRPr="005401E4">
        <w:t xml:space="preserve"> </w:t>
      </w:r>
      <w:r w:rsidR="002F3310" w:rsidRPr="005401E4">
        <w:rPr>
          <w:rFonts w:hint="cs"/>
          <w:cs/>
        </w:rPr>
        <w:t xml:space="preserve">ตาม </w:t>
      </w:r>
      <w:r w:rsidR="002F3310" w:rsidRPr="005401E4">
        <w:t>use case diagram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5401E4" w:rsidRPr="005401E4" w14:paraId="58ADD77B" w14:textId="77777777" w:rsidTr="006E7044">
        <w:trPr>
          <w:trHeight w:val="857"/>
        </w:trPr>
        <w:tc>
          <w:tcPr>
            <w:tcW w:w="9493" w:type="dxa"/>
          </w:tcPr>
          <w:p w14:paraId="0ADB377E" w14:textId="2D6C1319" w:rsidR="00B22B8D" w:rsidRPr="005401E4" w:rsidRDefault="00B22B8D" w:rsidP="00E45CCA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</w:t>
            </w:r>
            <w:r w:rsidRPr="005401E4">
              <w:rPr>
                <w:color w:val="000000" w:themeColor="text1"/>
              </w:rPr>
              <w:t xml:space="preserve"> </w:t>
            </w:r>
            <w:r w:rsidR="00A833F3" w:rsidRPr="005401E4">
              <w:rPr>
                <w:rFonts w:hint="cs"/>
                <w:color w:val="000000" w:themeColor="text1"/>
                <w:cs/>
              </w:rPr>
              <w:t>การเข้าสู่ระบบ</w:t>
            </w:r>
          </w:p>
          <w:p w14:paraId="16EC8803" w14:textId="26256F70" w:rsidR="00B22B8D" w:rsidRPr="005401E4" w:rsidRDefault="00B22B8D" w:rsidP="00E45CC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.1.1</w:t>
            </w:r>
            <w:r w:rsidRPr="005401E4">
              <w:rPr>
                <w:color w:val="000000" w:themeColor="text1"/>
              </w:rPr>
              <w:t xml:space="preserve"> </w:t>
            </w:r>
            <w:r w:rsidR="00A833F3" w:rsidRPr="005401E4">
              <w:rPr>
                <w:rFonts w:hint="cs"/>
                <w:color w:val="000000" w:themeColor="text1"/>
                <w:cs/>
              </w:rPr>
              <w:t xml:space="preserve">เป็นฟังก์ชั่นเพื่อยืนยันตัวบุคคลที่จะเข้าใช้งานระบบ โดยมีความสำคัญระดับ </w:t>
            </w:r>
            <w:r w:rsidR="00A833F3" w:rsidRPr="005401E4">
              <w:rPr>
                <w:color w:val="000000" w:themeColor="text1"/>
              </w:rPr>
              <w:t>mandatory</w:t>
            </w:r>
          </w:p>
          <w:p w14:paraId="0B2A8727" w14:textId="0530EEDD" w:rsidR="00B22B8D" w:rsidRPr="005401E4" w:rsidRDefault="00B22B8D" w:rsidP="00E45CCA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.1.2 ลำดับการทำงาน</w:t>
            </w:r>
            <w:r w:rsidR="006E335E" w:rsidRPr="005401E4">
              <w:rPr>
                <w:color w:val="000000" w:themeColor="text1"/>
              </w:rPr>
              <w:t xml:space="preserve">: </w:t>
            </w:r>
            <w:r w:rsidR="006E335E" w:rsidRPr="005401E4">
              <w:rPr>
                <w:rFonts w:hint="cs"/>
                <w:color w:val="000000" w:themeColor="text1"/>
                <w:cs/>
              </w:rPr>
              <w:t>ผู้ใช้จะต้องทำการเข้าสู่ระบบโดยใช้รหัสนนทรี ของมหาวิทยาลัยเกษตรศาสตร์ในการเข้าสู่ระบบเป็นอย่างแรก</w:t>
            </w:r>
          </w:p>
          <w:p w14:paraId="798F8F26" w14:textId="0AC82E9B" w:rsidR="00B22B8D" w:rsidRPr="005401E4" w:rsidRDefault="00B22B8D" w:rsidP="00E45CC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.1.3 ความต้องการ</w:t>
            </w:r>
          </w:p>
          <w:p w14:paraId="1373968D" w14:textId="0916312C" w:rsidR="00B22B8D" w:rsidRPr="005401E4" w:rsidRDefault="00B22B8D" w:rsidP="00E45CC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 xml:space="preserve">.1.3.1 </w:t>
            </w:r>
            <w:r w:rsidRPr="005401E4">
              <w:rPr>
                <w:color w:val="000000" w:themeColor="text1"/>
              </w:rPr>
              <w:t>functional req #</w:t>
            </w:r>
            <w:r w:rsidR="005354DB" w:rsidRPr="005401E4">
              <w:rPr>
                <w:color w:val="000000" w:themeColor="text1"/>
              </w:rPr>
              <w:t>3.</w:t>
            </w:r>
            <w:r w:rsidR="006E7044">
              <w:rPr>
                <w:color w:val="000000" w:themeColor="text1"/>
              </w:rPr>
              <w:t>1</w:t>
            </w:r>
            <w:r w:rsidR="005354DB" w:rsidRPr="005401E4">
              <w:rPr>
                <w:color w:val="000000" w:themeColor="text1"/>
              </w:rPr>
              <w:t>.1.1</w:t>
            </w:r>
          </w:p>
          <w:p w14:paraId="54634882" w14:textId="485BFC5F" w:rsidR="00B22B8D" w:rsidRPr="005401E4" w:rsidRDefault="00B22B8D" w:rsidP="00E45CCA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t xml:space="preserve">  1) description:</w:t>
            </w:r>
            <w:r w:rsidR="006E335E" w:rsidRPr="005401E4">
              <w:rPr>
                <w:rFonts w:hint="cs"/>
                <w:color w:val="000000" w:themeColor="text1"/>
                <w:cs/>
              </w:rPr>
              <w:t xml:space="preserve"> ระบบล็อกอินเป็นจุดแรกที่ผู้ใช้จะต้องทำการเข้าสู่ระบบโดยใช้รหัสนนทรี</w:t>
            </w:r>
          </w:p>
          <w:p w14:paraId="7FE18049" w14:textId="227F6B27" w:rsidR="00B22B8D" w:rsidRPr="005401E4" w:rsidRDefault="00B22B8D" w:rsidP="00E45CCA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2) </w:t>
            </w:r>
            <w:r w:rsidR="00E92B71" w:rsidRPr="005401E4">
              <w:rPr>
                <w:color w:val="000000" w:themeColor="text1"/>
              </w:rPr>
              <w:t>inputs:</w:t>
            </w:r>
            <w:r w:rsidR="00E92B71" w:rsidRPr="005401E4">
              <w:rPr>
                <w:rFonts w:hint="cs"/>
                <w:color w:val="000000" w:themeColor="text1"/>
                <w:cs/>
              </w:rPr>
              <w:t xml:space="preserve"> รหัสนนทร</w:t>
            </w:r>
            <w:r w:rsidR="00E92B71" w:rsidRPr="005401E4">
              <w:rPr>
                <w:color w:val="000000" w:themeColor="text1"/>
                <w:cs/>
              </w:rPr>
              <w:t>ี</w:t>
            </w:r>
            <w:r w:rsidR="00E92B71" w:rsidRPr="005401E4">
              <w:rPr>
                <w:rFonts w:hint="cs"/>
                <w:color w:val="000000" w:themeColor="text1"/>
                <w:cs/>
              </w:rPr>
              <w:t xml:space="preserve"> ของมหาวิทยาลัยเกษตรศาสตร์</w:t>
            </w:r>
          </w:p>
          <w:p w14:paraId="0903614A" w14:textId="22E9C4F5" w:rsidR="00B22B8D" w:rsidRPr="005401E4" w:rsidRDefault="00B22B8D" w:rsidP="00E45CCA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t xml:space="preserve">  3)</w:t>
            </w:r>
            <w:r w:rsidR="00E92B71" w:rsidRPr="005401E4">
              <w:rPr>
                <w:color w:val="000000" w:themeColor="text1"/>
              </w:rPr>
              <w:t>process:</w:t>
            </w:r>
            <w:r w:rsidR="00E93D30" w:rsidRPr="005401E4">
              <w:rPr>
                <w:rFonts w:hint="cs"/>
                <w:color w:val="000000" w:themeColor="text1"/>
                <w:cs/>
              </w:rPr>
              <w:t xml:space="preserve"> </w:t>
            </w:r>
            <w:r w:rsidR="00E92B71" w:rsidRPr="005401E4">
              <w:rPr>
                <w:rFonts w:hint="cs"/>
                <w:color w:val="000000" w:themeColor="text1"/>
                <w:cs/>
              </w:rPr>
              <w:t>ผู้ใช้กรอกข้อมูลรหัสนนทรีของมหาวิทยาลัยเกษตรศาสตร์ระบบจะนำข้อมูลไปเปรียบเทียบกับฐานข้อมู</w:t>
            </w:r>
            <w:r w:rsidR="00E92B71" w:rsidRPr="005401E4">
              <w:rPr>
                <w:color w:val="000000" w:themeColor="text1"/>
                <w:cs/>
              </w:rPr>
              <w:t>ล</w:t>
            </w:r>
            <w:r w:rsidR="00E92B71" w:rsidRPr="005401E4">
              <w:rPr>
                <w:rFonts w:hint="cs"/>
                <w:color w:val="000000" w:themeColor="text1"/>
                <w:cs/>
              </w:rPr>
              <w:t xml:space="preserve"> มหาวิทยาลัยเกษตรศาสตร์</w:t>
            </w:r>
          </w:p>
          <w:p w14:paraId="61B81598" w14:textId="3F56A2A9" w:rsidR="00B22B8D" w:rsidRPr="005401E4" w:rsidRDefault="00B22B8D" w:rsidP="00E45CCA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t xml:space="preserve">  4) outputs:</w:t>
            </w:r>
            <w:r w:rsidR="00E92B71" w:rsidRPr="005401E4">
              <w:rPr>
                <w:color w:val="000000" w:themeColor="text1"/>
              </w:rPr>
              <w:t xml:space="preserve"> </w:t>
            </w:r>
            <w:r w:rsidR="00E92B71" w:rsidRPr="005401E4">
              <w:rPr>
                <w:rFonts w:hint="cs"/>
                <w:color w:val="000000" w:themeColor="text1"/>
                <w:cs/>
              </w:rPr>
              <w:t>ผ่านเข้าสู่ระบบ</w:t>
            </w:r>
          </w:p>
          <w:p w14:paraId="181D340C" w14:textId="57B31958" w:rsidR="00B22B8D" w:rsidRPr="005401E4" w:rsidRDefault="00B22B8D" w:rsidP="22FEA932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5) errors handling:</w:t>
            </w:r>
            <w:r w:rsidR="00E92B71" w:rsidRPr="005401E4">
              <w:rPr>
                <w:color w:val="000000" w:themeColor="text1"/>
              </w:rPr>
              <w:t xml:space="preserve"> </w:t>
            </w:r>
            <w:r w:rsidR="00E92B71" w:rsidRPr="005401E4">
              <w:rPr>
                <w:color w:val="000000" w:themeColor="text1"/>
                <w:cs/>
              </w:rPr>
              <w:t>เมื่อรหัสไม่ตรงกับฐานข้อมูลจะทำการแสดงข้อความแจ้งเตือนหรือ</w:t>
            </w:r>
            <w:r w:rsidR="00E93D30" w:rsidRPr="005401E4">
              <w:rPr>
                <w:color w:val="000000" w:themeColor="text1"/>
                <w:cs/>
              </w:rPr>
              <w:t>เมื่อไม่ได้กรอกข้อมูลก็จะแสดงข้อความเตือน</w:t>
            </w:r>
          </w:p>
          <w:p w14:paraId="3836586B" w14:textId="4E04E4AF" w:rsidR="00B22B8D" w:rsidRPr="005401E4" w:rsidRDefault="22FEA932" w:rsidP="22FEA932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 xml:space="preserve">.2 </w:t>
            </w:r>
            <w:proofErr w:type="spellStart"/>
            <w:r w:rsidRPr="005401E4">
              <w:rPr>
                <w:color w:val="000000" w:themeColor="text1"/>
              </w:rPr>
              <w:t>แสดงรายการอุปกรณ์</w:t>
            </w:r>
            <w:proofErr w:type="spellEnd"/>
          </w:p>
          <w:p w14:paraId="0A0A576B" w14:textId="5A6976F6" w:rsidR="00B22B8D" w:rsidRPr="005401E4" w:rsidRDefault="22FEA932" w:rsidP="22FEA932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</w:t>
            </w:r>
            <w:r w:rsidR="002F3310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.2.1 </w:t>
            </w:r>
            <w:proofErr w:type="spellStart"/>
            <w:r w:rsidRPr="005401E4">
              <w:rPr>
                <w:color w:val="000000" w:themeColor="text1"/>
              </w:rPr>
              <w:t>เป็นฟังก์ชั่นเพื่อที่จะแสดงรายการของอุปกรณ์ที่ให้่ยืม</w:t>
            </w:r>
            <w:proofErr w:type="spellEnd"/>
            <w:r w:rsidRPr="005401E4">
              <w:rPr>
                <w:color w:val="000000" w:themeColor="text1"/>
              </w:rPr>
              <w:t xml:space="preserve"> </w:t>
            </w:r>
            <w:proofErr w:type="spellStart"/>
            <w:r w:rsidRPr="005401E4">
              <w:rPr>
                <w:color w:val="000000" w:themeColor="text1"/>
              </w:rPr>
              <w:t>โดยมีความสำคัญระดับ</w:t>
            </w:r>
            <w:proofErr w:type="spellEnd"/>
            <w:r w:rsidRPr="005401E4">
              <w:rPr>
                <w:color w:val="000000" w:themeColor="text1"/>
              </w:rPr>
              <w:t xml:space="preserve"> mandatory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</w:t>
            </w:r>
          </w:p>
          <w:p w14:paraId="03FCCC1C" w14:textId="44085816" w:rsidR="005354DB" w:rsidRPr="005401E4" w:rsidRDefault="22FEA932" w:rsidP="22FEA932">
            <w:pPr>
              <w:rPr>
                <w:rFonts w:ascii="TH SarabunPSK" w:eastAsia="TH SarabunPSK" w:hAnsi="TH SarabunPSK" w:cs="TH SarabunPSK"/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</w:t>
            </w:r>
            <w:r w:rsidR="002F3310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.2.2</w:t>
            </w:r>
            <w:proofErr w:type="gram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ลำดับการทำงาน:ผู้ใช้จะกดเข้าไปสามารถเลือกหมวดของสิ่งของที่จะเลือกได้</w:t>
            </w:r>
            <w:proofErr w:type="gramEnd"/>
          </w:p>
          <w:p w14:paraId="73B04F01" w14:textId="6BB65295" w:rsidR="00B22B8D" w:rsidRPr="005401E4" w:rsidRDefault="22FEA932" w:rsidP="22FEA932">
            <w:pPr>
              <w:rPr>
                <w:color w:val="000000" w:themeColor="text1"/>
              </w:rPr>
            </w:pP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จากนั้นกดเข้าปุ่มยืมเพิ่มจำนวนได้ตามต้องการ</w:t>
            </w:r>
            <w:proofErr w:type="spellEnd"/>
            <w:r w:rsidR="005354DB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โดย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กดยืนยัน</w:t>
            </w:r>
            <w:proofErr w:type="spellEnd"/>
          </w:p>
          <w:p w14:paraId="4E5E32EB" w14:textId="0E97C260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</w:t>
            </w:r>
            <w:r w:rsidR="002F3310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.2.3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ความต้องการ</w:t>
            </w:r>
            <w:proofErr w:type="spellEnd"/>
          </w:p>
          <w:p w14:paraId="71C208E3" w14:textId="60160CF9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</w:t>
            </w:r>
            <w:r w:rsidR="002F3310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.2.3.1 functional req #</w:t>
            </w:r>
            <w:r w:rsidR="005354DB" w:rsidRPr="005401E4">
              <w:rPr>
                <w:rFonts w:ascii="TH SarabunPSK" w:eastAsia="TH SarabunPSK" w:hAnsi="TH SarabunPSK" w:cs="TH SarabunPSK"/>
                <w:color w:val="000000" w:themeColor="text1"/>
              </w:rPr>
              <w:t>3.</w:t>
            </w:r>
            <w:r w:rsidR="006E7044">
              <w:rPr>
                <w:rFonts w:ascii="TH SarabunPSK" w:eastAsia="TH SarabunPSK" w:hAnsi="TH SarabunPSK" w:cs="TH SarabunPSK"/>
                <w:color w:val="000000" w:themeColor="text1"/>
              </w:rPr>
              <w:t>1</w:t>
            </w:r>
            <w:r w:rsidR="005354DB" w:rsidRPr="005401E4">
              <w:rPr>
                <w:rFonts w:ascii="TH SarabunPSK" w:eastAsia="TH SarabunPSK" w:hAnsi="TH SarabunPSK" w:cs="TH SarabunPSK"/>
                <w:color w:val="000000" w:themeColor="text1"/>
              </w:rPr>
              <w:t>.2.1</w:t>
            </w:r>
          </w:p>
          <w:p w14:paraId="080CFFA4" w14:textId="329C5180" w:rsidR="00B22B8D" w:rsidRPr="005401E4" w:rsidRDefault="22FEA932" w:rsidP="22FEA932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1) </w:t>
            </w:r>
            <w:proofErr w:type="gram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description :</w:t>
            </w:r>
            <w:proofErr w:type="gramEnd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เป็นระบบที่จะแสดงรายการที่สิ่งของที่ยืม</w:t>
            </w:r>
            <w:proofErr w:type="spellEnd"/>
          </w:p>
          <w:p w14:paraId="7BA83304" w14:textId="58BEE649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2) inputs: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การกดเข้าหน้าแสดง</w:t>
            </w:r>
            <w:proofErr w:type="spellEnd"/>
          </w:p>
          <w:p w14:paraId="2AFCCBC8" w14:textId="7B5E0AFA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3) process: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เลือกหมวดของสิ่งของแล้วนำออกมาจากฐานข้อมูล</w:t>
            </w:r>
            <w:proofErr w:type="spellEnd"/>
          </w:p>
          <w:p w14:paraId="16D890FE" w14:textId="25FF70C2" w:rsidR="00B22B8D" w:rsidRPr="005401E4" w:rsidRDefault="22FEA932" w:rsidP="00E45CCA">
            <w:pPr>
              <w:rPr>
                <w:color w:val="000000" w:themeColor="text1"/>
                <w:cs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4) outputs: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แสดงรายการของการให้ยืม</w:t>
            </w:r>
            <w:proofErr w:type="spellEnd"/>
            <w:r w:rsidR="00DC79AE"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</w:t>
            </w:r>
            <w:r w:rsidR="00DC79AE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โดยแบ่งเป็นแถบ หมวดอุปกรณ์ แสดงเป็นหน้าเว็บการยืม</w:t>
            </w:r>
          </w:p>
          <w:p w14:paraId="5640A68E" w14:textId="11D9A2DF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5) errors handling: </w:t>
            </w:r>
          </w:p>
          <w:p w14:paraId="784A912D" w14:textId="47B5A28E" w:rsidR="00B22B8D" w:rsidRPr="005401E4" w:rsidRDefault="22FEA932" w:rsidP="22FEA932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 xml:space="preserve">.3 </w:t>
            </w:r>
            <w:proofErr w:type="spellStart"/>
            <w:r w:rsidRPr="005401E4">
              <w:rPr>
                <w:color w:val="000000" w:themeColor="text1"/>
              </w:rPr>
              <w:t>แสดงรายการการยืม</w:t>
            </w:r>
            <w:proofErr w:type="spellEnd"/>
          </w:p>
          <w:p w14:paraId="36695B19" w14:textId="4DD2BCEC" w:rsidR="00B22B8D" w:rsidRPr="005401E4" w:rsidRDefault="22FEA932" w:rsidP="22FEA932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</w:t>
            </w:r>
            <w:r w:rsidR="002F3310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.3.1</w:t>
            </w:r>
            <w:r w:rsidRPr="005401E4">
              <w:rPr>
                <w:color w:val="000000" w:themeColor="text1"/>
              </w:rPr>
              <w:t>เป็นฟังก์ชั่นเพื่อที่จะแสดงรายการของอุปกรณ์ที่มีการยืมไปแล้วโดยมีความสำคัญระดับ mandatory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</w:t>
            </w:r>
          </w:p>
          <w:p w14:paraId="0236929D" w14:textId="16B0B479" w:rsidR="00B22B8D" w:rsidRPr="005401E4" w:rsidRDefault="22FEA932" w:rsidP="22FEA932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</w:t>
            </w:r>
            <w:r w:rsidR="002F3310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</w:t>
            </w:r>
            <w:r w:rsidR="00445035" w:rsidRPr="005401E4">
              <w:rPr>
                <w:rFonts w:ascii="TH SarabunPSK" w:eastAsia="TH SarabunPSK" w:hAnsi="TH SarabunPSK" w:cs="TH SarabunPSK"/>
                <w:color w:val="000000" w:themeColor="text1"/>
              </w:rPr>
              <w:t>3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.2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ลำดับการทำงาน</w:t>
            </w:r>
            <w:proofErr w:type="spellEnd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: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ผู้ใช้จะกดเข้าไป</w:t>
            </w:r>
            <w:proofErr w:type="spellEnd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สามารถเลือกหมวดของสิ่งของที่จะเลือกได้</w:t>
            </w:r>
            <w:proofErr w:type="spellEnd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จากนั้นกดเข้าปุ่มยืมเพิ่มจำนวนได้ตามต้องการ</w:t>
            </w:r>
            <w:proofErr w:type="spellEnd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กดยืนยัน</w:t>
            </w:r>
            <w:proofErr w:type="spellEnd"/>
          </w:p>
          <w:p w14:paraId="6921C17E" w14:textId="10DA3BFF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3.2.</w:t>
            </w:r>
            <w:r w:rsidR="00445035" w:rsidRPr="005401E4">
              <w:rPr>
                <w:rFonts w:ascii="TH SarabunPSK" w:eastAsia="TH SarabunPSK" w:hAnsi="TH SarabunPSK" w:cs="TH SarabunPSK"/>
                <w:color w:val="000000" w:themeColor="text1"/>
              </w:rPr>
              <w:t>3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.3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ความต้องการ</w:t>
            </w:r>
            <w:proofErr w:type="spellEnd"/>
          </w:p>
          <w:p w14:paraId="2315CFF6" w14:textId="1A7F65DF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3.2.</w:t>
            </w:r>
            <w:r w:rsidR="00445035" w:rsidRPr="005401E4">
              <w:rPr>
                <w:rFonts w:ascii="TH SarabunPSK" w:eastAsia="TH SarabunPSK" w:hAnsi="TH SarabunPSK" w:cs="TH SarabunPSK"/>
                <w:color w:val="000000" w:themeColor="text1"/>
              </w:rPr>
              <w:t>3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.3.1 functional req #</w:t>
            </w:r>
            <w:r w:rsidR="00F23C0B" w:rsidRPr="005401E4">
              <w:rPr>
                <w:rFonts w:ascii="TH SarabunPSK" w:eastAsia="TH SarabunPSK" w:hAnsi="TH SarabunPSK" w:cs="TH SarabunPSK"/>
                <w:color w:val="000000" w:themeColor="text1"/>
              </w:rPr>
              <w:t>3.</w:t>
            </w:r>
            <w:r w:rsidR="006E7044">
              <w:rPr>
                <w:rFonts w:ascii="TH SarabunPSK" w:eastAsia="TH SarabunPSK" w:hAnsi="TH SarabunPSK" w:cs="TH SarabunPSK"/>
                <w:color w:val="000000" w:themeColor="text1"/>
              </w:rPr>
              <w:t>1</w:t>
            </w:r>
            <w:r w:rsidR="00F23C0B" w:rsidRPr="005401E4">
              <w:rPr>
                <w:rFonts w:ascii="TH SarabunPSK" w:eastAsia="TH SarabunPSK" w:hAnsi="TH SarabunPSK" w:cs="TH SarabunPSK"/>
                <w:color w:val="000000" w:themeColor="text1"/>
              </w:rPr>
              <w:t>.3.1</w:t>
            </w:r>
          </w:p>
          <w:p w14:paraId="01DF4B51" w14:textId="329C5180" w:rsidR="00B22B8D" w:rsidRPr="005401E4" w:rsidRDefault="22FEA932" w:rsidP="22FEA932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lastRenderedPageBreak/>
              <w:t xml:space="preserve">1) </w:t>
            </w:r>
            <w:proofErr w:type="gram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description :</w:t>
            </w:r>
            <w:proofErr w:type="gramEnd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เป็นระบบที่จะแสดงรายการที่สิ่งของที่ยืม</w:t>
            </w:r>
            <w:proofErr w:type="spellEnd"/>
          </w:p>
          <w:p w14:paraId="633430EC" w14:textId="58BEE649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2) inputs: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การกดเข้าหน้าแสดง</w:t>
            </w:r>
            <w:proofErr w:type="spellEnd"/>
          </w:p>
          <w:p w14:paraId="25300101" w14:textId="7B5E0AFA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3) process: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เลือกหมวดของสิ่งของแล้วนำออกมาจากฐานข้อมูล</w:t>
            </w:r>
            <w:proofErr w:type="spellEnd"/>
          </w:p>
          <w:p w14:paraId="4EF907D6" w14:textId="4DC0EE13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4) outputs: 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แสดงรายการของการให้ยืม</w:t>
            </w:r>
            <w:proofErr w:type="spellEnd"/>
          </w:p>
          <w:p w14:paraId="2A87F4E0" w14:textId="133E3959" w:rsidR="00B22B8D" w:rsidRPr="005401E4" w:rsidRDefault="22FEA932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5) errors handling:</w:t>
            </w:r>
          </w:p>
          <w:p w14:paraId="552AD3A3" w14:textId="48696C29" w:rsidR="002E6DA4" w:rsidRPr="005401E4" w:rsidRDefault="002E6DA4" w:rsidP="00E45CCA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6E7044">
              <w:rPr>
                <w:color w:val="000000" w:themeColor="text1"/>
              </w:rPr>
              <w:t>1</w:t>
            </w:r>
            <w:r w:rsidRPr="005401E4">
              <w:rPr>
                <w:color w:val="000000" w:themeColor="text1"/>
              </w:rPr>
              <w:t xml:space="preserve">.4 </w:t>
            </w:r>
            <w:r w:rsidRPr="005401E4">
              <w:rPr>
                <w:rFonts w:hint="cs"/>
                <w:color w:val="000000" w:themeColor="text1"/>
                <w:cs/>
              </w:rPr>
              <w:t>การแสดงข้อมูลบัญชีผู้ใช้</w:t>
            </w:r>
          </w:p>
          <w:p w14:paraId="71E8CD6F" w14:textId="0567B9EE" w:rsidR="002E6DA4" w:rsidRPr="005401E4" w:rsidRDefault="002E6DA4" w:rsidP="00E45CC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.4.1 แสดงรายละเอียดของผู้ใช้งาน</w:t>
            </w:r>
            <w:r w:rsidR="005354DB" w:rsidRPr="005401E4">
              <w:rPr>
                <w:rFonts w:hint="cs"/>
                <w:color w:val="000000" w:themeColor="text1"/>
                <w:cs/>
              </w:rPr>
              <w:t xml:space="preserve"> ชื่อ นามสกุล สถานะ ตำแหน่ง และ สถานะต่างๆตามเวลาล่าสุด</w:t>
            </w:r>
            <w:r w:rsidR="00867DE1" w:rsidRPr="005401E4">
              <w:rPr>
                <w:rFonts w:hint="cs"/>
                <w:color w:val="000000" w:themeColor="text1"/>
                <w:cs/>
              </w:rPr>
              <w:t>เพื่อทราบประวัติล่าสุด เพื่อให้สะดวกสะบายยิ่งขึ้น</w:t>
            </w:r>
            <w:r w:rsidR="005354DB" w:rsidRPr="005401E4">
              <w:rPr>
                <w:rFonts w:hint="cs"/>
                <w:color w:val="000000" w:themeColor="text1"/>
                <w:cs/>
              </w:rPr>
              <w:t xml:space="preserve"> โดยมีความสำคัญระดับ </w:t>
            </w:r>
            <w:r w:rsidR="005354DB" w:rsidRPr="005401E4">
              <w:rPr>
                <w:color w:val="000000" w:themeColor="text1"/>
              </w:rPr>
              <w:t>mandatory</w:t>
            </w:r>
          </w:p>
          <w:p w14:paraId="3B9FDC53" w14:textId="621D4FF3" w:rsidR="005354DB" w:rsidRPr="005401E4" w:rsidRDefault="005354DB" w:rsidP="005354DB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6E7044">
              <w:rPr>
                <w:color w:val="000000" w:themeColor="text1"/>
              </w:rPr>
              <w:t>1.</w:t>
            </w:r>
            <w:r w:rsidRPr="005401E4">
              <w:rPr>
                <w:color w:val="000000" w:themeColor="text1"/>
              </w:rPr>
              <w:t>4.</w:t>
            </w:r>
            <w:r w:rsidR="00445035" w:rsidRPr="005401E4">
              <w:rPr>
                <w:color w:val="000000" w:themeColor="text1"/>
              </w:rPr>
              <w:t>2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ลำดับการทำงาน</w:t>
            </w:r>
            <w:r w:rsidRPr="005401E4">
              <w:rPr>
                <w:color w:val="000000" w:themeColor="text1"/>
              </w:rPr>
              <w:t xml:space="preserve">: </w:t>
            </w:r>
            <w:r w:rsidRPr="005401E4">
              <w:rPr>
                <w:rFonts w:hint="cs"/>
                <w:color w:val="000000" w:themeColor="text1"/>
                <w:cs/>
              </w:rPr>
              <w:t>เมื่อผู้ใช้เลือกหน้าต่างบัญชีผู้ใช้ระบบจะแสดงรายละเอียดของผู้ใช้งาน ชื่อ นามสกุล สถานะ ตำแหน่ง และ สถานะต่างๆตามเวลาล่าสุด</w:t>
            </w:r>
          </w:p>
          <w:p w14:paraId="0B858931" w14:textId="6CC364C5" w:rsidR="005354DB" w:rsidRPr="005401E4" w:rsidRDefault="005354DB" w:rsidP="005354DB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6E7044">
              <w:rPr>
                <w:color w:val="000000" w:themeColor="text1"/>
              </w:rPr>
              <w:t>1</w:t>
            </w:r>
            <w:r w:rsidRPr="005401E4">
              <w:rPr>
                <w:color w:val="000000" w:themeColor="text1"/>
              </w:rPr>
              <w:t>.4.</w:t>
            </w:r>
            <w:r w:rsidR="00445035" w:rsidRPr="005401E4">
              <w:rPr>
                <w:color w:val="000000" w:themeColor="text1"/>
              </w:rPr>
              <w:t>3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ความต้องกา</w:t>
            </w:r>
            <w:r w:rsidRPr="005401E4">
              <w:rPr>
                <w:color w:val="000000" w:themeColor="text1"/>
                <w:cs/>
              </w:rPr>
              <w:t>ร</w:t>
            </w:r>
          </w:p>
          <w:p w14:paraId="6D1BAE9D" w14:textId="588B959A" w:rsidR="005354DB" w:rsidRPr="005401E4" w:rsidRDefault="005354DB" w:rsidP="005354DB">
            <w:pPr>
              <w:rPr>
                <w:rFonts w:ascii="TH SarabunPSK" w:eastAsia="TH SarabunPSK" w:hAnsi="TH SarabunPSK" w:cs="TH SarabunPSK"/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.4.</w:t>
            </w:r>
            <w:r w:rsidR="00445035" w:rsidRPr="005401E4">
              <w:rPr>
                <w:rFonts w:hint="cs"/>
                <w:color w:val="000000" w:themeColor="text1"/>
                <w:cs/>
              </w:rPr>
              <w:t>3</w:t>
            </w:r>
            <w:r w:rsidRPr="005401E4">
              <w:rPr>
                <w:rFonts w:hint="cs"/>
                <w:color w:val="000000" w:themeColor="text1"/>
                <w:cs/>
              </w:rPr>
              <w:t xml:space="preserve">.1 </w:t>
            </w:r>
            <w:r w:rsidR="00F23C0B"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#3.</w:t>
            </w:r>
            <w:r w:rsidR="006E7044">
              <w:rPr>
                <w:rFonts w:ascii="TH SarabunPSK" w:eastAsia="TH SarabunPSK" w:hAnsi="TH SarabunPSK" w:cs="TH SarabunPSK"/>
                <w:color w:val="000000" w:themeColor="text1"/>
              </w:rPr>
              <w:t>1</w:t>
            </w:r>
            <w:r w:rsidR="00F23C0B" w:rsidRPr="005401E4">
              <w:rPr>
                <w:rFonts w:ascii="TH SarabunPSK" w:eastAsia="TH SarabunPSK" w:hAnsi="TH SarabunPSK" w:cs="TH SarabunPSK"/>
                <w:color w:val="000000" w:themeColor="text1"/>
              </w:rPr>
              <w:t>.4.1</w:t>
            </w:r>
          </w:p>
          <w:p w14:paraId="5CEC07E6" w14:textId="63C3FD14" w:rsidR="00F23C0B" w:rsidRPr="005401E4" w:rsidRDefault="00F23C0B" w:rsidP="005354DB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t>1.</w:t>
            </w:r>
            <w:r w:rsidRPr="005401E4">
              <w:rPr>
                <w:rFonts w:hint="cs"/>
                <w:color w:val="000000" w:themeColor="text1"/>
                <w:cs/>
              </w:rPr>
              <w:t>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description</w:t>
            </w:r>
            <w:r w:rsidRPr="005401E4">
              <w:rPr>
                <w:color w:val="000000" w:themeColor="text1"/>
              </w:rPr>
              <w:t xml:space="preserve">: </w:t>
            </w:r>
            <w:r w:rsidRPr="005401E4">
              <w:rPr>
                <w:rFonts w:hint="cs"/>
                <w:color w:val="000000" w:themeColor="text1"/>
                <w:cs/>
              </w:rPr>
              <w:t>แสดงข้อมูลบัญชีผู้ใช้ของนิสิต</w:t>
            </w:r>
          </w:p>
          <w:p w14:paraId="0C3583E9" w14:textId="609D8155" w:rsidR="005354DB" w:rsidRPr="005401E4" w:rsidRDefault="00F23C0B" w:rsidP="005354DB">
            <w:pPr>
              <w:rPr>
                <w:color w:val="000000" w:themeColor="text1"/>
                <w:cs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2.) inputs: 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ผู้ใช้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กดเข้าหน้าแสดง</w:t>
            </w:r>
            <w:proofErr w:type="spellEnd"/>
            <w:r w:rsidRPr="005401E4">
              <w:rPr>
                <w:rFonts w:hint="cs"/>
                <w:color w:val="000000" w:themeColor="text1"/>
                <w:cs/>
              </w:rPr>
              <w:t>บัญชีผู้ใช้</w:t>
            </w:r>
          </w:p>
          <w:p w14:paraId="6314D79F" w14:textId="7A1AF20C" w:rsidR="00F23C0B" w:rsidRPr="005401E4" w:rsidRDefault="00F23C0B" w:rsidP="00F23C0B">
            <w:pPr>
              <w:rPr>
                <w:color w:val="000000" w:themeColor="text1"/>
                <w:cs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3) process: 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คิวรี่ข้อมูลในส่วนของชื่อ ตำแหน่ง สถานะของนิสิต มาแสดง</w:t>
            </w:r>
          </w:p>
          <w:p w14:paraId="0A2249A7" w14:textId="4B652015" w:rsidR="005354DB" w:rsidRPr="005401E4" w:rsidRDefault="00F23C0B" w:rsidP="00E45C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4) outputs: </w:t>
            </w:r>
            <w:r w:rsidR="00030427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ชื่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อของนิสิตคนนั้น</w:t>
            </w:r>
          </w:p>
          <w:p w14:paraId="4DF46733" w14:textId="77777777" w:rsidR="008D5227" w:rsidRPr="005401E4" w:rsidRDefault="008D5227" w:rsidP="008D5227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5) errors handling:</w:t>
            </w:r>
          </w:p>
          <w:p w14:paraId="7A3EEC2C" w14:textId="4D6EDF3C" w:rsidR="008D5227" w:rsidRPr="005401E4" w:rsidRDefault="008D5227" w:rsidP="008D5227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</w:t>
            </w:r>
            <w:r w:rsidR="006E7044">
              <w:rPr>
                <w:rFonts w:ascii="TH SarabunPSK" w:eastAsia="TH SarabunPSK" w:hAnsi="TH SarabunPSK" w:cs="TH SarabunPSK"/>
                <w:color w:val="000000" w:themeColor="text1"/>
              </w:rPr>
              <w:t>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</w:t>
            </w:r>
            <w:r w:rsidR="00445035" w:rsidRPr="005401E4">
              <w:rPr>
                <w:rFonts w:ascii="TH SarabunPSK" w:eastAsia="TH SarabunPSK" w:hAnsi="TH SarabunPSK" w:cs="TH SarabunPSK"/>
                <w:color w:val="000000" w:themeColor="text1"/>
              </w:rPr>
              <w:t>4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.3.2 functional req #3.</w:t>
            </w:r>
            <w:r w:rsidR="006E7044">
              <w:rPr>
                <w:rFonts w:ascii="TH SarabunPSK" w:eastAsia="TH SarabunPSK" w:hAnsi="TH SarabunPSK" w:cs="TH SarabunPSK"/>
                <w:color w:val="000000" w:themeColor="text1"/>
              </w:rPr>
              <w:t>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</w:t>
            </w:r>
            <w:r w:rsidR="00445035" w:rsidRPr="005401E4">
              <w:rPr>
                <w:rFonts w:ascii="TH SarabunPSK" w:eastAsia="TH SarabunPSK" w:hAnsi="TH SarabunPSK" w:cs="TH SarabunPSK"/>
                <w:color w:val="000000" w:themeColor="text1"/>
              </w:rPr>
              <w:t>4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.2</w:t>
            </w:r>
          </w:p>
          <w:p w14:paraId="33CA6379" w14:textId="41393F52" w:rsidR="008D5227" w:rsidRPr="005401E4" w:rsidRDefault="008D5227" w:rsidP="008D5227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1.</w:t>
            </w:r>
            <w:r w:rsidRPr="005401E4">
              <w:rPr>
                <w:rFonts w:hint="cs"/>
                <w:color w:val="000000" w:themeColor="text1"/>
                <w:cs/>
              </w:rPr>
              <w:t>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description</w:t>
            </w:r>
            <w:r w:rsidRPr="005401E4">
              <w:rPr>
                <w:color w:val="000000" w:themeColor="text1"/>
              </w:rPr>
              <w:t xml:space="preserve">: </w:t>
            </w:r>
            <w:r w:rsidRPr="005401E4">
              <w:rPr>
                <w:rFonts w:hint="cs"/>
                <w:color w:val="000000" w:themeColor="text1"/>
                <w:cs/>
              </w:rPr>
              <w:t>แสดงข้อมูลบัญชีผู้ใช้ของอาจารย์</w:t>
            </w:r>
          </w:p>
          <w:p w14:paraId="0E3A8DFD" w14:textId="77777777" w:rsidR="008D5227" w:rsidRPr="005401E4" w:rsidRDefault="008D5227" w:rsidP="008D5227">
            <w:pPr>
              <w:rPr>
                <w:color w:val="000000" w:themeColor="text1"/>
                <w:cs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2.) inputs: 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ผู้ใช้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กดเข้าหน้าแสดง</w:t>
            </w:r>
            <w:proofErr w:type="spellEnd"/>
            <w:r w:rsidRPr="005401E4">
              <w:rPr>
                <w:rFonts w:hint="cs"/>
                <w:color w:val="000000" w:themeColor="text1"/>
                <w:cs/>
              </w:rPr>
              <w:t>บัญชีผู้ใช้</w:t>
            </w:r>
          </w:p>
          <w:p w14:paraId="7765D196" w14:textId="58304C8B" w:rsidR="008D5227" w:rsidRPr="005401E4" w:rsidRDefault="008D5227" w:rsidP="008D5227">
            <w:pPr>
              <w:rPr>
                <w:color w:val="000000" w:themeColor="text1"/>
                <w:cs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3) process: 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คิวรี่ข้อมูลในส่วนขอ</w:t>
            </w:r>
            <w:r w:rsidR="00030427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ง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ชื่อ ตำแหน่ง สถานะของอาจารย์ มาแสดง</w:t>
            </w:r>
          </w:p>
          <w:p w14:paraId="18266DEB" w14:textId="288F9CBF" w:rsidR="008D5227" w:rsidRPr="005401E4" w:rsidRDefault="008D5227" w:rsidP="008D5227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4) outputs: 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ชื่อของอาจารย์ท่านนั้น</w:t>
            </w:r>
          </w:p>
          <w:p w14:paraId="15537EC1" w14:textId="77777777" w:rsidR="008D5227" w:rsidRPr="005401E4" w:rsidRDefault="008D5227" w:rsidP="008D5227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5) errors handling:</w:t>
            </w:r>
          </w:p>
          <w:p w14:paraId="5E8DFAFE" w14:textId="5E410E47" w:rsidR="00030427" w:rsidRPr="005401E4" w:rsidRDefault="00030427" w:rsidP="00030427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</w:t>
            </w:r>
            <w:r w:rsidR="006E7044">
              <w:rPr>
                <w:rFonts w:ascii="TH SarabunPSK" w:eastAsia="TH SarabunPSK" w:hAnsi="TH SarabunPSK" w:cs="TH SarabunPSK"/>
                <w:color w:val="000000" w:themeColor="text1"/>
              </w:rPr>
              <w:t>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</w:t>
            </w:r>
            <w:r w:rsidR="00445035" w:rsidRPr="005401E4">
              <w:rPr>
                <w:rFonts w:ascii="TH SarabunPSK" w:eastAsia="TH SarabunPSK" w:hAnsi="TH SarabunPSK" w:cs="TH SarabunPSK"/>
                <w:color w:val="000000" w:themeColor="text1"/>
              </w:rPr>
              <w:t>4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.3.3 functional req #3.</w:t>
            </w:r>
            <w:r w:rsidR="006E7044">
              <w:rPr>
                <w:rFonts w:ascii="TH SarabunPSK" w:eastAsia="TH SarabunPSK" w:hAnsi="TH SarabunPSK" w:cs="TH SarabunPSK"/>
                <w:color w:val="000000" w:themeColor="text1"/>
              </w:rPr>
              <w:t>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</w:t>
            </w:r>
            <w:r w:rsidR="00445035" w:rsidRPr="005401E4">
              <w:rPr>
                <w:rFonts w:ascii="TH SarabunPSK" w:eastAsia="TH SarabunPSK" w:hAnsi="TH SarabunPSK" w:cs="TH SarabunPSK"/>
                <w:color w:val="000000" w:themeColor="text1"/>
              </w:rPr>
              <w:t>4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.3</w:t>
            </w:r>
          </w:p>
          <w:p w14:paraId="07E2C0FD" w14:textId="5104CC38" w:rsidR="00030427" w:rsidRPr="005401E4" w:rsidRDefault="00030427" w:rsidP="00030427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1.</w:t>
            </w:r>
            <w:r w:rsidRPr="005401E4">
              <w:rPr>
                <w:rFonts w:hint="cs"/>
                <w:color w:val="000000" w:themeColor="text1"/>
                <w:cs/>
              </w:rPr>
              <w:t>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description</w:t>
            </w:r>
            <w:r w:rsidRPr="005401E4">
              <w:rPr>
                <w:color w:val="000000" w:themeColor="text1"/>
              </w:rPr>
              <w:t xml:space="preserve">: </w:t>
            </w:r>
            <w:r w:rsidRPr="005401E4">
              <w:rPr>
                <w:rFonts w:hint="cs"/>
                <w:color w:val="000000" w:themeColor="text1"/>
                <w:cs/>
              </w:rPr>
              <w:t>แสดงข้อมูลบัญชีผู้ใช้ของเจ้าหน้าที่</w:t>
            </w:r>
          </w:p>
          <w:p w14:paraId="21124DCE" w14:textId="77777777" w:rsidR="00030427" w:rsidRPr="005401E4" w:rsidRDefault="00030427" w:rsidP="00030427">
            <w:pPr>
              <w:rPr>
                <w:color w:val="000000" w:themeColor="text1"/>
                <w:cs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2.) inputs: 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ผู้ใช้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กดเข้าหน้าแสดง</w:t>
            </w:r>
            <w:proofErr w:type="spellEnd"/>
            <w:r w:rsidRPr="005401E4">
              <w:rPr>
                <w:rFonts w:hint="cs"/>
                <w:color w:val="000000" w:themeColor="text1"/>
                <w:cs/>
              </w:rPr>
              <w:t>บัญชีผู้ใช้</w:t>
            </w:r>
          </w:p>
          <w:p w14:paraId="563F8B89" w14:textId="29117827" w:rsidR="00030427" w:rsidRPr="005401E4" w:rsidRDefault="00030427" w:rsidP="00030427">
            <w:pPr>
              <w:rPr>
                <w:color w:val="000000" w:themeColor="text1"/>
                <w:cs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3) process: 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คิวรี่ข้อมูลในส่วนของชื่อ ตำแหน่ง สถานะของเจ้าหน้า มาแสดง</w:t>
            </w:r>
          </w:p>
          <w:p w14:paraId="5ED8ED58" w14:textId="0CBC0D28" w:rsidR="00030427" w:rsidRPr="005401E4" w:rsidRDefault="00030427" w:rsidP="00030427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4) outputs: 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ชื่อของเจ้าหน้าที่ท่านนั้น</w:t>
            </w:r>
          </w:p>
          <w:p w14:paraId="43163C5C" w14:textId="25515F8B" w:rsidR="00030427" w:rsidRPr="005401E4" w:rsidRDefault="00030427" w:rsidP="00030427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5) errors handling:</w:t>
            </w:r>
          </w:p>
          <w:p w14:paraId="7E67F39D" w14:textId="6915C5FD" w:rsidR="00030427" w:rsidRPr="005401E4" w:rsidRDefault="00030427" w:rsidP="00030427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6E7044">
              <w:rPr>
                <w:color w:val="000000" w:themeColor="text1"/>
              </w:rPr>
              <w:t>1</w:t>
            </w:r>
            <w:r w:rsidRPr="005401E4">
              <w:rPr>
                <w:color w:val="000000" w:themeColor="text1"/>
              </w:rPr>
              <w:t xml:space="preserve">.5 </w:t>
            </w:r>
            <w:r w:rsidRPr="005401E4">
              <w:rPr>
                <w:rFonts w:hint="cs"/>
                <w:color w:val="000000" w:themeColor="text1"/>
                <w:cs/>
              </w:rPr>
              <w:t>สอบถามข้อมูล</w:t>
            </w:r>
          </w:p>
          <w:p w14:paraId="6812048B" w14:textId="1E3EFE94" w:rsidR="00445035" w:rsidRPr="005401E4" w:rsidRDefault="00445035" w:rsidP="008D5227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 xml:space="preserve">.5.1เป็นฟังก์ชั่นแสดงสถานที่ติดต่อ เบอร์โทรศัพท์ เมื่อเกิดข้อสังสัย หรือปัญหาต่างๆที่นอกเหนือจากที่ระบบทำให้ความสำคัญระดับ </w:t>
            </w:r>
            <w:r w:rsidRPr="005401E4">
              <w:rPr>
                <w:color w:val="000000" w:themeColor="text1"/>
              </w:rPr>
              <w:t>Desirable</w:t>
            </w:r>
          </w:p>
          <w:p w14:paraId="39C52464" w14:textId="6B78D546" w:rsidR="00445035" w:rsidRPr="005401E4" w:rsidRDefault="00445035" w:rsidP="008D5227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lastRenderedPageBreak/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>.5.2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ลำดับการทำงาน</w:t>
            </w:r>
            <w:r w:rsidRPr="005401E4">
              <w:rPr>
                <w:color w:val="000000" w:themeColor="text1"/>
              </w:rPr>
              <w:t xml:space="preserve">: </w:t>
            </w:r>
            <w:r w:rsidRPr="005401E4">
              <w:rPr>
                <w:rFonts w:hint="cs"/>
                <w:color w:val="000000" w:themeColor="text1"/>
                <w:cs/>
              </w:rPr>
              <w:t>เมื่อผู้ใช้เลือกหน้าต่างสอบถามระบบจะแสดงข้อมูลของสถานที่ติดต่อ เบอร์โทรศัพท์ของเจ้าหน้าที่</w:t>
            </w:r>
          </w:p>
          <w:p w14:paraId="30205C76" w14:textId="6E9E5E27" w:rsidR="00445035" w:rsidRPr="005401E4" w:rsidRDefault="00445035" w:rsidP="008D5227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.5.3 ความต้องการ</w:t>
            </w:r>
          </w:p>
          <w:p w14:paraId="5E52A237" w14:textId="17260F18" w:rsidR="00445035" w:rsidRPr="005401E4" w:rsidRDefault="00445035" w:rsidP="008D5227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 xml:space="preserve">.5.3.1 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</w:t>
            </w:r>
            <w:r w:rsidRPr="005401E4">
              <w:rPr>
                <w:color w:val="000000" w:themeColor="text1"/>
              </w:rPr>
              <w:t>3.</w:t>
            </w:r>
            <w:r w:rsidR="006E7044">
              <w:rPr>
                <w:color w:val="000000" w:themeColor="text1"/>
              </w:rPr>
              <w:t>1</w:t>
            </w:r>
            <w:r w:rsidRPr="005401E4">
              <w:rPr>
                <w:color w:val="000000" w:themeColor="text1"/>
              </w:rPr>
              <w:t>.5.1</w:t>
            </w:r>
          </w:p>
          <w:p w14:paraId="7EE63E4B" w14:textId="64B5B364" w:rsidR="00445035" w:rsidRPr="005401E4" w:rsidRDefault="00445035" w:rsidP="00445035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1.</w:t>
            </w:r>
            <w:r w:rsidRPr="005401E4">
              <w:rPr>
                <w:rFonts w:hint="cs"/>
                <w:color w:val="000000" w:themeColor="text1"/>
                <w:cs/>
              </w:rPr>
              <w:t>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description</w:t>
            </w:r>
            <w:r w:rsidRPr="005401E4">
              <w:rPr>
                <w:color w:val="000000" w:themeColor="text1"/>
              </w:rPr>
              <w:t>:</w:t>
            </w:r>
            <w:r w:rsidRPr="005401E4">
              <w:rPr>
                <w:rFonts w:hint="cs"/>
                <w:color w:val="000000" w:themeColor="text1"/>
                <w:cs/>
              </w:rPr>
              <w:t xml:space="preserve"> แสดงข้อมูลของสถานที่ติดต่อ เบอร์โทรศัพท์ของเจ้าหน้าที่</w:t>
            </w:r>
          </w:p>
          <w:p w14:paraId="356125D3" w14:textId="518AD222" w:rsidR="00445035" w:rsidRPr="005401E4" w:rsidRDefault="00445035" w:rsidP="00445035">
            <w:pPr>
              <w:rPr>
                <w:color w:val="000000" w:themeColor="text1"/>
                <w:cs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2.) inputs: 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ผู้ใช้</w:t>
            </w:r>
            <w:proofErr w:type="spell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กดเข้าหน้า</w:t>
            </w:r>
            <w:proofErr w:type="spellEnd"/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สอบถามข้อมูล</w:t>
            </w:r>
          </w:p>
          <w:p w14:paraId="29AFE077" w14:textId="62378996" w:rsidR="00445035" w:rsidRPr="005401E4" w:rsidRDefault="00452694" w:rsidP="00445035">
            <w:pPr>
              <w:rPr>
                <w:color w:val="000000" w:themeColor="text1"/>
                <w:cs/>
              </w:rPr>
            </w:pPr>
            <w:proofErr w:type="gramStart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3.)process</w:t>
            </w:r>
            <w:proofErr w:type="gramEnd"/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:</w:t>
            </w:r>
            <w:r w:rsidRPr="005401E4">
              <w:rPr>
                <w:rFonts w:hint="cs"/>
                <w:color w:val="000000" w:themeColor="text1"/>
                <w:cs/>
              </w:rPr>
              <w:t>นำข้อมูลเจ้าหน้าที</w:t>
            </w:r>
            <w:r w:rsidRPr="005401E4">
              <w:rPr>
                <w:color w:val="000000" w:themeColor="text1"/>
                <w:cs/>
              </w:rPr>
              <w:t>่</w:t>
            </w:r>
            <w:r w:rsidRPr="005401E4">
              <w:rPr>
                <w:rFonts w:hint="cs"/>
                <w:color w:val="000000" w:themeColor="text1"/>
                <w:cs/>
              </w:rPr>
              <w:t xml:space="preserve"> เบอร์โทร ตำแหน่งที่ตั้งของคณะวิศวกรรมคอมพิวเตอร์มหาวิทยาลัยเกษตรศาสตร์ วิทยาเขตกำแพงแสน</w:t>
            </w:r>
          </w:p>
          <w:p w14:paraId="080A246A" w14:textId="5DB27DE5" w:rsidR="00452694" w:rsidRPr="005401E4" w:rsidRDefault="00452694" w:rsidP="00452694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4) outputs:</w:t>
            </w:r>
            <w:r w:rsidRPr="005401E4">
              <w:rPr>
                <w:color w:val="000000" w:themeColor="text1"/>
              </w:rPr>
              <w:t xml:space="preserve"> </w:t>
            </w:r>
            <w:r w:rsidRPr="005401E4">
              <w:rPr>
                <w:rFonts w:hint="cs"/>
                <w:color w:val="000000" w:themeColor="text1"/>
                <w:cs/>
              </w:rPr>
              <w:t>ข้อมูลเจ้าหน้าที</w:t>
            </w:r>
            <w:r w:rsidRPr="005401E4">
              <w:rPr>
                <w:color w:val="000000" w:themeColor="text1"/>
                <w:cs/>
              </w:rPr>
              <w:t>่</w:t>
            </w:r>
            <w:r w:rsidRPr="005401E4">
              <w:rPr>
                <w:rFonts w:hint="cs"/>
                <w:color w:val="000000" w:themeColor="text1"/>
                <w:cs/>
              </w:rPr>
              <w:t xml:space="preserve"> เบอร์โทร ตำแหน่งที่ตั้งของคณะวิศวกรรมคอมพิวเตอร์มหาวิทยาลัยเกษตรศาสตร์ วิทยาเขตกำแพงแสน</w:t>
            </w:r>
          </w:p>
          <w:p w14:paraId="27EEB73E" w14:textId="77777777" w:rsidR="00452694" w:rsidRPr="005401E4" w:rsidRDefault="00452694" w:rsidP="00452694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5) errors handling:</w:t>
            </w:r>
          </w:p>
          <w:p w14:paraId="2394A5CA" w14:textId="6F0CEEF5" w:rsidR="00452694" w:rsidRPr="005401E4" w:rsidRDefault="00272E82" w:rsidP="0045269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.6 อนุมัติการ</w:t>
            </w:r>
            <w:r w:rsidR="00B5070C" w:rsidRPr="005401E4">
              <w:rPr>
                <w:rFonts w:hint="cs"/>
                <w:color w:val="000000" w:themeColor="text1"/>
                <w:cs/>
              </w:rPr>
              <w:t>ยืม</w:t>
            </w:r>
          </w:p>
          <w:p w14:paraId="0BBF1295" w14:textId="2ABE0C5A" w:rsidR="00272E82" w:rsidRPr="005401E4" w:rsidRDefault="00272E82" w:rsidP="0045269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 xml:space="preserve">.6.1เป็นฟังก์ชั่นที่ให้อาจารย์สามารถกดอนุมัติหรือไม่อนุมัติสิ่งของที่นิสิตเป็นผู้ขอยืมได้ความ 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5C9632B4" w14:textId="2C6ABBE3" w:rsidR="00272E82" w:rsidRPr="005401E4" w:rsidRDefault="00272E82" w:rsidP="0045269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.6.2 ลำดับการทำงาน เมื่อมีนิสิตมาขอยืมอุปกรณ์แล้วต้องการให้อาจารย์ที่รับผิดชอบนั้นอนุมัติ อาจารย์ผู้รับผิดชอบจะทำการกดอนุมัติเพื่ออนุญาตให้นิสิตใช้งานอุปกรณ์ชิ้นนั้นได้</w:t>
            </w:r>
            <w:r w:rsidRPr="005401E4">
              <w:rPr>
                <w:color w:val="000000" w:themeColor="text1"/>
              </w:rPr>
              <w:t xml:space="preserve"> </w:t>
            </w:r>
          </w:p>
          <w:p w14:paraId="2B975343" w14:textId="1CDB89F5" w:rsidR="00272E82" w:rsidRPr="005401E4" w:rsidRDefault="00272E82" w:rsidP="0045269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.6.3 ความต้องการ</w:t>
            </w:r>
          </w:p>
          <w:p w14:paraId="36440B54" w14:textId="5250D1EE" w:rsidR="00272E82" w:rsidRPr="005401E4" w:rsidRDefault="00A74BCA" w:rsidP="0045269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.6.3.1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.6.1</w:t>
            </w:r>
          </w:p>
          <w:p w14:paraId="40E3BB48" w14:textId="77777777" w:rsidR="00A74BCA" w:rsidRPr="005401E4" w:rsidRDefault="00A74BCA" w:rsidP="0045269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1.)</w:t>
            </w:r>
            <w:r w:rsidRPr="005401E4">
              <w:rPr>
                <w:color w:val="000000" w:themeColor="text1"/>
              </w:rPr>
              <w:t xml:space="preserve"> description </w:t>
            </w:r>
            <w:r w:rsidRPr="005401E4">
              <w:rPr>
                <w:rFonts w:hint="cs"/>
                <w:color w:val="000000" w:themeColor="text1"/>
                <w:cs/>
              </w:rPr>
              <w:t>แสดงรายละเอียดของสิ่งของที่นิสิตยืมและอาจารย์ที่รับผิดชอบสามารถกดปุ่มเพื่อทำการอนุมัติสิ่งของนั้นเพื่อให้นิสิตใช้งานได้</w:t>
            </w:r>
          </w:p>
          <w:p w14:paraId="52374A7D" w14:textId="2D7A3855" w:rsidR="00A74BCA" w:rsidRPr="005401E4" w:rsidRDefault="00A74BCA" w:rsidP="0045269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 xml:space="preserve">2.) </w:t>
            </w:r>
            <w:r w:rsidRPr="005401E4">
              <w:rPr>
                <w:color w:val="000000" w:themeColor="text1"/>
              </w:rPr>
              <w:t xml:space="preserve">input </w:t>
            </w:r>
            <w:r w:rsidRPr="005401E4">
              <w:rPr>
                <w:rFonts w:hint="cs"/>
                <w:color w:val="000000" w:themeColor="text1"/>
                <w:cs/>
              </w:rPr>
              <w:t>ความเห็นของอาจารย์ที่รับผิดชอบต่อสิ่งของชิ้นนั้น</w:t>
            </w:r>
          </w:p>
          <w:p w14:paraId="6493586C" w14:textId="09736E19" w:rsidR="00A74BCA" w:rsidRPr="005401E4" w:rsidRDefault="00A74BCA" w:rsidP="0045269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3.)</w:t>
            </w:r>
            <w:r w:rsidRPr="005401E4">
              <w:rPr>
                <w:color w:val="000000" w:themeColor="text1"/>
              </w:rPr>
              <w:t xml:space="preserve"> process </w:t>
            </w:r>
            <w:r w:rsidRPr="005401E4">
              <w:rPr>
                <w:rFonts w:hint="cs"/>
                <w:color w:val="000000" w:themeColor="text1"/>
                <w:cs/>
              </w:rPr>
              <w:t>เมื่ออาจารย์กดปุ่มอนุมัติการยืม ระบบจะทำการเปลี่ยนข้อมูลในฐานข้อมูลการยืมของนิสิตว่านิสิตนั้นสามารถยืมสิ่งของนั้นได้แล้ว</w:t>
            </w:r>
          </w:p>
          <w:p w14:paraId="2C536BEE" w14:textId="690C239B" w:rsidR="00A74BCA" w:rsidRPr="005401E4" w:rsidRDefault="00A74BCA" w:rsidP="00452694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4.)</w:t>
            </w:r>
            <w:r w:rsidRPr="005401E4">
              <w:rPr>
                <w:color w:val="000000" w:themeColor="text1"/>
              </w:rPr>
              <w:t xml:space="preserve">output </w:t>
            </w:r>
            <w:r w:rsidRPr="005401E4">
              <w:rPr>
                <w:rFonts w:hint="cs"/>
                <w:color w:val="000000" w:themeColor="text1"/>
                <w:cs/>
              </w:rPr>
              <w:t>แสดงข้อความว่าอนุมัติแล้ว และนิสิตเห็นข้อความว่าของชินนั้นอนุมัติแล้ว</w:t>
            </w:r>
          </w:p>
          <w:p w14:paraId="7A82A514" w14:textId="07C2CD07" w:rsidR="00A74BCA" w:rsidRPr="005401E4" w:rsidRDefault="00A74BCA" w:rsidP="00A74BCA">
            <w:pPr>
              <w:rPr>
                <w:color w:val="000000" w:themeColor="text1"/>
              </w:rPr>
            </w:pP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5) errors handling </w:t>
            </w:r>
            <w:r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ถ้าอาจารย์เห็นสมควรว่าไม่อนุมัติสิ่งของชิ้นนั้นจะมีปุ่มไม่อนุมัติเพื่อ</w:t>
            </w:r>
            <w:r w:rsidR="00B5070C" w:rsidRPr="005401E4">
              <w:rPr>
                <w:rFonts w:ascii="TH SarabunPSK" w:eastAsia="TH SarabunPSK" w:hAnsi="TH SarabunPSK" w:cs="TH SarabunPSK" w:hint="cs"/>
                <w:color w:val="000000" w:themeColor="text1"/>
                <w:cs/>
              </w:rPr>
              <w:t>ไม่ให้นิสิตไม่สามารถยืมสิ่งของชิ้นนั้นได้</w:t>
            </w:r>
          </w:p>
          <w:p w14:paraId="57404CF3" w14:textId="66606F2D" w:rsidR="00B5070C" w:rsidRPr="005401E4" w:rsidRDefault="00B5070C" w:rsidP="00A74BCA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.7 อนุมัติการคืน</w:t>
            </w:r>
          </w:p>
          <w:p w14:paraId="6504E72B" w14:textId="410FE3B8" w:rsidR="00B5070C" w:rsidRPr="005401E4" w:rsidRDefault="00B5070C" w:rsidP="00B5070C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</w:t>
            </w:r>
            <w:r w:rsidR="00D70F31" w:rsidRPr="005401E4">
              <w:rPr>
                <w:rFonts w:hint="cs"/>
                <w:color w:val="000000" w:themeColor="text1"/>
                <w:cs/>
              </w:rPr>
              <w:t>7</w:t>
            </w:r>
            <w:r w:rsidRPr="005401E4">
              <w:rPr>
                <w:rFonts w:hint="cs"/>
                <w:color w:val="000000" w:themeColor="text1"/>
                <w:cs/>
              </w:rPr>
              <w:t xml:space="preserve">.1เป็นฟังก์ชั่นที่ให้เจ้าหน้าที่สามารถกดอนุมัติการคืนหรือไม่อนุมัติการคืนสิ่งของที่นิสิตเป็นผู้ขอยืมแล้วนำมาคืนกับเจ้าหน้าที่ได้ ความ 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296D7FC2" w14:textId="6B6D38FE" w:rsidR="00D70F31" w:rsidRPr="005401E4" w:rsidRDefault="00D70F31" w:rsidP="00B5070C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t>3.</w:t>
            </w:r>
            <w:r w:rsidR="006E7044">
              <w:rPr>
                <w:color w:val="000000" w:themeColor="text1"/>
              </w:rPr>
              <w:t>1</w:t>
            </w:r>
            <w:r w:rsidRPr="005401E4">
              <w:rPr>
                <w:color w:val="000000" w:themeColor="text1"/>
              </w:rPr>
              <w:t xml:space="preserve">.7.2 </w:t>
            </w:r>
            <w:r w:rsidRPr="005401E4">
              <w:rPr>
                <w:rFonts w:hint="cs"/>
                <w:color w:val="000000" w:themeColor="text1"/>
                <w:cs/>
              </w:rPr>
              <w:t>ลำดับการทำงาน เมื่อเจ้าหน้าที่ได้รับสิ่งของที่มีผู้ยืมไป เจ้าหน้าที่จะตรวจสอบสิ่งของชิ้นนั้นและทำการอุมัติการคืนสิ่งของชิ้นนั้น</w:t>
            </w:r>
          </w:p>
          <w:p w14:paraId="117B2064" w14:textId="54168E2D" w:rsidR="00B5070C" w:rsidRPr="005401E4" w:rsidRDefault="00D70F31" w:rsidP="00A74BC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.7.3 ความต้องการ</w:t>
            </w:r>
          </w:p>
          <w:p w14:paraId="7BFF2C3E" w14:textId="1E9494A2" w:rsidR="00D70F31" w:rsidRPr="005401E4" w:rsidRDefault="00D70F31" w:rsidP="00A74BC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lastRenderedPageBreak/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 xml:space="preserve">.7.3.1 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.7.1</w:t>
            </w:r>
          </w:p>
          <w:p w14:paraId="63D98099" w14:textId="74B9B096" w:rsidR="00D70F31" w:rsidRPr="005401E4" w:rsidRDefault="00D70F31" w:rsidP="00A74BC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 xml:space="preserve">1.) </w:t>
            </w:r>
            <w:r w:rsidRPr="005401E4">
              <w:rPr>
                <w:color w:val="000000" w:themeColor="text1"/>
              </w:rPr>
              <w:t xml:space="preserve">description </w:t>
            </w:r>
            <w:r w:rsidRPr="005401E4">
              <w:rPr>
                <w:rFonts w:hint="cs"/>
                <w:color w:val="000000" w:themeColor="text1"/>
                <w:cs/>
              </w:rPr>
              <w:t>เจ้าหน้าที่สามารถกดอนุมัติการคืนหรือไม่อนุมัติการคืนสิ่งของที่ผู้ขอยืมนำมาคืนกับเจ้าหน้าที่ได้</w:t>
            </w:r>
          </w:p>
          <w:p w14:paraId="385B9675" w14:textId="025C6C3C" w:rsidR="00D70F31" w:rsidRPr="005401E4" w:rsidRDefault="00D70F31" w:rsidP="00A74BCA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2.</w:t>
            </w:r>
            <w:r w:rsidRPr="005401E4">
              <w:rPr>
                <w:rFonts w:hint="cs"/>
                <w:color w:val="000000" w:themeColor="text1"/>
                <w:cs/>
              </w:rPr>
              <w:t xml:space="preserve">) </w:t>
            </w:r>
            <w:r w:rsidRPr="005401E4">
              <w:rPr>
                <w:color w:val="000000" w:themeColor="text1"/>
              </w:rPr>
              <w:t xml:space="preserve">input </w:t>
            </w:r>
            <w:r w:rsidR="0084648F" w:rsidRPr="005401E4">
              <w:rPr>
                <w:rFonts w:hint="cs"/>
                <w:color w:val="000000" w:themeColor="text1"/>
                <w:cs/>
              </w:rPr>
              <w:t>ความเห็นของเจ้าหน้าที่ที่รับผิดชอบต่อสิ่งของชิ้นนั้น</w:t>
            </w:r>
          </w:p>
          <w:p w14:paraId="2EB0FB5C" w14:textId="6B3DB9FB" w:rsidR="0084648F" w:rsidRPr="005401E4" w:rsidRDefault="0084648F" w:rsidP="00A74BCA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 xml:space="preserve">3.) </w:t>
            </w:r>
            <w:r w:rsidRPr="005401E4">
              <w:rPr>
                <w:color w:val="000000" w:themeColor="text1"/>
              </w:rPr>
              <w:t xml:space="preserve">process </w:t>
            </w:r>
            <w:r w:rsidRPr="005401E4">
              <w:rPr>
                <w:rFonts w:hint="cs"/>
                <w:color w:val="000000" w:themeColor="text1"/>
                <w:cs/>
              </w:rPr>
              <w:t>เมื่อเจ้าหน้าที่กดปุ่มอนุมัติการคืนสิ่งของแล้วระบบจะทำการเปลี่ยนแปลงข้อมูลการคืนของผู้ยืม ในฐานข้อมูล</w:t>
            </w:r>
          </w:p>
          <w:p w14:paraId="41437DCB" w14:textId="2282941C" w:rsidR="00445035" w:rsidRPr="005401E4" w:rsidRDefault="0084648F" w:rsidP="008D5227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4.)</w:t>
            </w:r>
            <w:r w:rsidRPr="005401E4">
              <w:rPr>
                <w:color w:val="000000" w:themeColor="text1"/>
              </w:rPr>
              <w:t xml:space="preserve">output </w:t>
            </w:r>
            <w:r w:rsidRPr="005401E4">
              <w:rPr>
                <w:rFonts w:hint="cs"/>
                <w:color w:val="000000" w:themeColor="text1"/>
                <w:cs/>
              </w:rPr>
              <w:t>แสดงข้อความอนุมติการคืนสำเร็จให้เจ้าหน้าที่ และ แสดงข้อความให้กับผู้ที่ยืมอุปกรณ์ ว่าคืนสำเร็จแล้ว</w:t>
            </w:r>
          </w:p>
          <w:p w14:paraId="0678C5D3" w14:textId="1DD3B52E" w:rsidR="0084648F" w:rsidRPr="005401E4" w:rsidRDefault="0084648F" w:rsidP="008D5227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5.)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errors handling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ถ้าอุปกรณ์ที่นำมาคืนนั้นมีการชำรุด เจ้าหน้าที่สามารถกดปุ่มไม่อนุมัติการคืน</w:t>
            </w:r>
            <w:r w:rsidR="00742C5C" w:rsidRPr="005401E4">
              <w:rPr>
                <w:rFonts w:hint="cs"/>
                <w:color w:val="000000" w:themeColor="text1"/>
                <w:cs/>
              </w:rPr>
              <w:t>และให้เหตุผลได้</w:t>
            </w:r>
          </w:p>
          <w:p w14:paraId="1F468838" w14:textId="15230798" w:rsidR="001905FB" w:rsidRPr="005401E4" w:rsidRDefault="001905FB" w:rsidP="008D5227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6E7044">
              <w:rPr>
                <w:color w:val="000000" w:themeColor="text1"/>
              </w:rPr>
              <w:t>1</w:t>
            </w:r>
            <w:r w:rsidRPr="005401E4">
              <w:rPr>
                <w:color w:val="000000" w:themeColor="text1"/>
              </w:rPr>
              <w:t xml:space="preserve">.8 </w:t>
            </w:r>
            <w:r w:rsidRPr="005401E4">
              <w:rPr>
                <w:rFonts w:hint="cs"/>
                <w:color w:val="000000" w:themeColor="text1"/>
                <w:cs/>
              </w:rPr>
              <w:t>สรุปผลอุปกรณ์</w:t>
            </w:r>
          </w:p>
          <w:p w14:paraId="662EFFB3" w14:textId="6BC08D94" w:rsidR="001905FB" w:rsidRPr="005401E4" w:rsidRDefault="001905FB" w:rsidP="008D5227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.8.1 เป็นฟังก์ชั่นที่เจ้าหน้าที่สามารถดูผลสรุปต่างๆไม่ว่าจะเป็น จำนวนอุปกรณ์ทั้งหมดแยกตามหมวดหมู่ จำนวนของอุปกรณ์ที่ส่งซ่อม อุปกรณ์ที่ถูกยืมไป ว่ามีจำนวนเท่าใด</w:t>
            </w:r>
            <w:r w:rsidRPr="005401E4">
              <w:rPr>
                <w:color w:val="000000" w:themeColor="text1"/>
              </w:rPr>
              <w:t xml:space="preserve">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ความสำคัญระดับ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35ADCA1B" w14:textId="24AA0CF2" w:rsidR="001905FB" w:rsidRPr="005401E4" w:rsidRDefault="001905FB" w:rsidP="008D5227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.8.2 ลำดับการทำงาน เจ้าหน้าที่สามารถดูผลสรุปต่างๆไม่ว่าจะเป็น จำนวนอุปกรณ์ทั้งหมดแยกตามหมวดหมู่ จำนวนของอุปกรณ์ที่ส่งซ่อม อุปกรณ์ที่ถูกยืมไป ว่ามีจำนวนเท่าใด เพื่อเป็นการตัดสินใจในการจัดซื้อ หรือจัดการกับอุปกรณ์</w:t>
            </w:r>
          </w:p>
          <w:p w14:paraId="05ABBA50" w14:textId="0D3BE379" w:rsidR="001905FB" w:rsidRPr="005401E4" w:rsidRDefault="001905FB" w:rsidP="008D5227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.8.</w:t>
            </w:r>
            <w:r w:rsidR="000F58EA" w:rsidRPr="005401E4">
              <w:rPr>
                <w:rFonts w:hint="cs"/>
                <w:color w:val="000000" w:themeColor="text1"/>
                <w:cs/>
              </w:rPr>
              <w:t>3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ความต้องการ</w:t>
            </w:r>
          </w:p>
          <w:p w14:paraId="4F46B2A4" w14:textId="54AFB1E6" w:rsidR="007C4298" w:rsidRPr="005401E4" w:rsidRDefault="007C4298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.8.</w:t>
            </w:r>
            <w:r w:rsidR="000F58EA" w:rsidRPr="005401E4">
              <w:rPr>
                <w:rFonts w:hint="cs"/>
                <w:color w:val="000000" w:themeColor="text1"/>
                <w:cs/>
              </w:rPr>
              <w:t>3</w:t>
            </w:r>
            <w:r w:rsidRPr="005401E4">
              <w:rPr>
                <w:rFonts w:hint="cs"/>
                <w:color w:val="000000" w:themeColor="text1"/>
                <w:cs/>
              </w:rPr>
              <w:t>.1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.8.1</w:t>
            </w:r>
          </w:p>
          <w:p w14:paraId="76781749" w14:textId="7348A7E8" w:rsidR="007C4298" w:rsidRPr="005401E4" w:rsidRDefault="007C4298" w:rsidP="007C4298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1.) description </w:t>
            </w:r>
            <w:r w:rsidRPr="005401E4">
              <w:rPr>
                <w:rFonts w:hint="cs"/>
                <w:color w:val="000000" w:themeColor="text1"/>
                <w:cs/>
              </w:rPr>
              <w:t>เจ้าหน้าที่สามารถดูผลสรุปต่างๆไม่ว่าจะเป็น จำนวนอุปกรณ์ทั้งหมดแยกตามหมวดหมู่ จำนวนของอุปกรณ์ที่ส่งซ่อม อุปกรณ์ที่ถูกยืมไป ว่ามีจำนวนเท่าใด</w:t>
            </w:r>
          </w:p>
          <w:p w14:paraId="10CA32D2" w14:textId="7D5EF3B9" w:rsidR="007C4298" w:rsidRPr="005401E4" w:rsidRDefault="007C4298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 xml:space="preserve">2.) </w:t>
            </w:r>
            <w:r w:rsidRPr="005401E4">
              <w:rPr>
                <w:color w:val="000000" w:themeColor="text1"/>
              </w:rPr>
              <w:t xml:space="preserve">input </w:t>
            </w:r>
            <w:r w:rsidRPr="005401E4">
              <w:rPr>
                <w:rFonts w:hint="cs"/>
                <w:color w:val="000000" w:themeColor="text1"/>
                <w:cs/>
              </w:rPr>
              <w:t>เจ้าหน้าที่กดปุ่มสรุปผลอุปกรณ์</w:t>
            </w:r>
          </w:p>
          <w:p w14:paraId="1FB2FE85" w14:textId="185F2854" w:rsidR="007C4298" w:rsidRPr="005401E4" w:rsidRDefault="007C4298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 xml:space="preserve">3.) </w:t>
            </w:r>
            <w:r w:rsidRPr="005401E4">
              <w:rPr>
                <w:color w:val="000000" w:themeColor="text1"/>
              </w:rPr>
              <w:t xml:space="preserve">process </w:t>
            </w:r>
            <w:r w:rsidRPr="005401E4">
              <w:rPr>
                <w:rFonts w:hint="cs"/>
                <w:color w:val="000000" w:themeColor="text1"/>
                <w:cs/>
              </w:rPr>
              <w:t>ระบบจะทำการคิวรี่จำนวนอุปกรณ์ทั้งหมดแยกตามหมวดหมู่ จำนวนของอุปกรณ์ที่ส่งซ่อม อุปกรณ์ที่ถูกยืมไป และนำมาแสดง</w:t>
            </w:r>
          </w:p>
          <w:p w14:paraId="159AD13F" w14:textId="3548F20D" w:rsidR="007C4298" w:rsidRPr="005401E4" w:rsidRDefault="007C4298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4.)</w:t>
            </w:r>
            <w:r w:rsidRPr="005401E4">
              <w:rPr>
                <w:color w:val="000000" w:themeColor="text1"/>
              </w:rPr>
              <w:t xml:space="preserve">output </w:t>
            </w:r>
            <w:r w:rsidRPr="005401E4">
              <w:rPr>
                <w:rFonts w:hint="cs"/>
                <w:color w:val="000000" w:themeColor="text1"/>
                <w:cs/>
              </w:rPr>
              <w:t>แสดงจำนวนอุปกรณ์ทั้งหมดแยกตามหมวดหมู่ จำนวนของอุปกรณ์ที่ส่งซ่อม อุปกรณ์ที่ถูกยืมไป ให้แก่เจ้าหน้าที่</w:t>
            </w:r>
          </w:p>
          <w:p w14:paraId="7255425A" w14:textId="455E69F0" w:rsidR="00867DE1" w:rsidRPr="005401E4" w:rsidRDefault="007C4298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5.)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errors handling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ถ้าไม่มีอุปกรณ์ที่ถูกบันทึกเอาไว้ จะแสดงข้อความให้ทราบ</w:t>
            </w:r>
          </w:p>
          <w:p w14:paraId="5586598D" w14:textId="2475F331" w:rsidR="007C4298" w:rsidRPr="005401E4" w:rsidRDefault="007C4298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.9 การจัดการ</w:t>
            </w:r>
          </w:p>
          <w:p w14:paraId="32DBA38A" w14:textId="6D5D5B74" w:rsidR="000F58EA" w:rsidRPr="005401E4" w:rsidRDefault="007C4298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.9.1 เป็นฟังก์ชั่น</w:t>
            </w:r>
            <w:r w:rsidR="000F58EA" w:rsidRPr="005401E4">
              <w:rPr>
                <w:rFonts w:hint="cs"/>
                <w:color w:val="000000" w:themeColor="text1"/>
                <w:cs/>
              </w:rPr>
              <w:t>ที่ให้เจ้าหน้าที่จัดการกับ สิทธิ์การยืม การกำหนดสิทธิ์ของเจ้าหน้าที่ และการจัดการกับอุปกรณ์</w:t>
            </w:r>
          </w:p>
          <w:p w14:paraId="689A5513" w14:textId="25340546" w:rsidR="000F58EA" w:rsidRPr="005401E4" w:rsidRDefault="000F58EA" w:rsidP="000F58E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.9.2 ลำดับการทำงาน เจ้าหน้าที่ต้องการที่จะจัดการ สิทธิ์การยืม การกำหนดสิทธิ์ของเจ้าหน้าที่ และการจัดการกับอุปกรณ์ ระบบจะทำการจัดการตามส่วนที่ต้องการ</w:t>
            </w:r>
          </w:p>
          <w:p w14:paraId="2A128B02" w14:textId="40CB5ED6" w:rsidR="000F58EA" w:rsidRPr="005401E4" w:rsidRDefault="000F58EA" w:rsidP="000F58E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.9.3ความต้องการ</w:t>
            </w:r>
          </w:p>
          <w:p w14:paraId="656E73F1" w14:textId="3E74E532" w:rsidR="00C6232D" w:rsidRPr="005401E4" w:rsidRDefault="00C6232D" w:rsidP="00C6232D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.9.3.</w:t>
            </w:r>
            <w:r w:rsidR="00867DE1" w:rsidRPr="005401E4">
              <w:rPr>
                <w:color w:val="000000" w:themeColor="text1"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 xml:space="preserve"> 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.9.2</w:t>
            </w:r>
          </w:p>
          <w:p w14:paraId="4EE6264D" w14:textId="033CA444" w:rsidR="00C6232D" w:rsidRPr="005401E4" w:rsidRDefault="00C6232D" w:rsidP="00C6232D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lastRenderedPageBreak/>
              <w:t xml:space="preserve">1.) description </w:t>
            </w:r>
            <w:r w:rsidRPr="005401E4">
              <w:rPr>
                <w:rFonts w:hint="cs"/>
                <w:color w:val="000000" w:themeColor="text1"/>
                <w:cs/>
              </w:rPr>
              <w:t>เจ้าหน้าที่จัดการสิทธิ์ เพิ่ม ลบ แก้ไข</w:t>
            </w:r>
            <w:r w:rsidR="002E602B" w:rsidRPr="005401E4">
              <w:rPr>
                <w:rFonts w:hint="cs"/>
                <w:color w:val="000000" w:themeColor="text1"/>
                <w:cs/>
              </w:rPr>
              <w:t xml:space="preserve"> </w:t>
            </w:r>
            <w:r w:rsidRPr="005401E4">
              <w:rPr>
                <w:rFonts w:hint="cs"/>
                <w:color w:val="000000" w:themeColor="text1"/>
                <w:cs/>
              </w:rPr>
              <w:t>เจ้าหน้าที่ได้</w:t>
            </w:r>
          </w:p>
          <w:p w14:paraId="67D01D8A" w14:textId="474F6E74" w:rsidR="00C6232D" w:rsidRPr="005401E4" w:rsidRDefault="00C6232D" w:rsidP="00C6232D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2.)</w:t>
            </w:r>
            <w:r w:rsidRPr="005401E4">
              <w:rPr>
                <w:color w:val="000000" w:themeColor="text1"/>
              </w:rPr>
              <w:t xml:space="preserve">input </w:t>
            </w:r>
            <w:r w:rsidR="002E602B" w:rsidRPr="005401E4">
              <w:rPr>
                <w:rFonts w:hint="cs"/>
                <w:color w:val="000000" w:themeColor="text1"/>
                <w:cs/>
              </w:rPr>
              <w:t>เจ้าหน้าที่กดปุ่มที่อยู่ในช่องการจัดการเจ้าหน้าที่</w:t>
            </w:r>
          </w:p>
          <w:p w14:paraId="4DADCA33" w14:textId="039EC907" w:rsidR="00C6232D" w:rsidRPr="005401E4" w:rsidRDefault="002E602B" w:rsidP="000F58E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3.)</w:t>
            </w:r>
            <w:r w:rsidRPr="005401E4">
              <w:rPr>
                <w:color w:val="000000" w:themeColor="text1"/>
              </w:rPr>
              <w:t xml:space="preserve">process </w:t>
            </w:r>
            <w:r w:rsidRPr="005401E4">
              <w:rPr>
                <w:rFonts w:hint="cs"/>
                <w:color w:val="000000" w:themeColor="text1"/>
                <w:cs/>
              </w:rPr>
              <w:t>ระบบจะทำการ</w:t>
            </w:r>
            <w:r w:rsidR="00E952EC" w:rsidRPr="005401E4">
              <w:rPr>
                <w:rFonts w:hint="cs"/>
                <w:color w:val="000000" w:themeColor="text1"/>
                <w:cs/>
              </w:rPr>
              <w:t>เพิ่ม ลบ แก้ไข ข้อมูล ของเจ้าหน้าที่ในฐานข้อมูล</w:t>
            </w:r>
          </w:p>
          <w:p w14:paraId="7D92D07B" w14:textId="67A6C89B" w:rsidR="00E952EC" w:rsidRPr="005401E4" w:rsidRDefault="00E952EC" w:rsidP="000F58E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4.)</w:t>
            </w:r>
            <w:r w:rsidRPr="005401E4">
              <w:rPr>
                <w:color w:val="000000" w:themeColor="text1"/>
              </w:rPr>
              <w:t xml:space="preserve">output </w:t>
            </w:r>
            <w:r w:rsidRPr="005401E4">
              <w:rPr>
                <w:rFonts w:hint="cs"/>
                <w:color w:val="000000" w:themeColor="text1"/>
                <w:cs/>
              </w:rPr>
              <w:t>แสดงชื่อเจ้าหน้าที่ในระบบ</w:t>
            </w:r>
          </w:p>
          <w:p w14:paraId="046AC5BE" w14:textId="1D7384C3" w:rsidR="00E952EC" w:rsidRPr="005401E4" w:rsidRDefault="00E952EC" w:rsidP="000F58E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5.)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errors handling</w:t>
            </w:r>
          </w:p>
          <w:p w14:paraId="1A9E65C4" w14:textId="279645D5" w:rsidR="00E952EC" w:rsidRPr="005401E4" w:rsidRDefault="00E952EC" w:rsidP="00E952EC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.9.3.</w:t>
            </w:r>
            <w:r w:rsidR="00867DE1" w:rsidRPr="005401E4">
              <w:rPr>
                <w:color w:val="000000" w:themeColor="text1"/>
              </w:rPr>
              <w:t>2</w:t>
            </w:r>
            <w:r w:rsidRPr="005401E4">
              <w:rPr>
                <w:rFonts w:hint="cs"/>
                <w:color w:val="000000" w:themeColor="text1"/>
                <w:cs/>
              </w:rPr>
              <w:t xml:space="preserve"> 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.9.3</w:t>
            </w:r>
          </w:p>
          <w:p w14:paraId="49B2DD74" w14:textId="54796227" w:rsidR="00E952EC" w:rsidRPr="005401E4" w:rsidRDefault="00E952EC" w:rsidP="00E952EC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1.) description </w:t>
            </w:r>
            <w:r w:rsidR="00C52077" w:rsidRPr="005401E4">
              <w:rPr>
                <w:rFonts w:hint="cs"/>
                <w:color w:val="000000" w:themeColor="text1"/>
                <w:cs/>
              </w:rPr>
              <w:t>เพิ่ม ลบ แก้ไข อุปกรณ์ในภาควิชา</w:t>
            </w:r>
          </w:p>
          <w:p w14:paraId="6DE68F64" w14:textId="45A89C9F" w:rsidR="00E952EC" w:rsidRPr="005401E4" w:rsidRDefault="00E952EC" w:rsidP="00E952EC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2.)</w:t>
            </w:r>
            <w:r w:rsidRPr="005401E4">
              <w:rPr>
                <w:color w:val="000000" w:themeColor="text1"/>
              </w:rPr>
              <w:t xml:space="preserve">input </w:t>
            </w:r>
            <w:r w:rsidRPr="005401E4">
              <w:rPr>
                <w:rFonts w:hint="cs"/>
                <w:color w:val="000000" w:themeColor="text1"/>
                <w:cs/>
              </w:rPr>
              <w:t>เจ้าหน้าที่กดปุ่มที่อยู่ในช่องการจัดการเจ้าหน้าที่</w:t>
            </w:r>
            <w:r w:rsidR="00C52077" w:rsidRPr="005401E4">
              <w:rPr>
                <w:rFonts w:hint="cs"/>
                <w:color w:val="000000" w:themeColor="text1"/>
                <w:cs/>
              </w:rPr>
              <w:t xml:space="preserve"> หรือ กดปุ่มเพิ่มอุปกรณ์</w:t>
            </w:r>
          </w:p>
          <w:p w14:paraId="4117F0E1" w14:textId="09867410" w:rsidR="00E952EC" w:rsidRPr="005401E4" w:rsidRDefault="00E952EC" w:rsidP="00E952EC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3.)</w:t>
            </w:r>
            <w:r w:rsidRPr="005401E4">
              <w:rPr>
                <w:color w:val="000000" w:themeColor="text1"/>
              </w:rPr>
              <w:t xml:space="preserve">process </w:t>
            </w:r>
            <w:r w:rsidR="00C52077" w:rsidRPr="005401E4">
              <w:rPr>
                <w:rFonts w:hint="cs"/>
                <w:color w:val="000000" w:themeColor="text1"/>
                <w:cs/>
              </w:rPr>
              <w:t>ระบบจะทำการ เพิ่ม ลบ แก้ไข ข้อมูลอุปกรณ์</w:t>
            </w:r>
            <w:r w:rsidR="00C52077" w:rsidRPr="005401E4">
              <w:rPr>
                <w:color w:val="000000" w:themeColor="text1"/>
              </w:rPr>
              <w:t xml:space="preserve"> </w:t>
            </w:r>
            <w:r w:rsidR="00C52077" w:rsidRPr="005401E4">
              <w:rPr>
                <w:rFonts w:hint="cs"/>
                <w:color w:val="000000" w:themeColor="text1"/>
                <w:cs/>
              </w:rPr>
              <w:t>ในฐานข้อมูล</w:t>
            </w:r>
          </w:p>
          <w:p w14:paraId="4E80C3D3" w14:textId="675F5FC4" w:rsidR="00E952EC" w:rsidRPr="005401E4" w:rsidRDefault="00E952EC" w:rsidP="00E952EC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4.)</w:t>
            </w:r>
            <w:r w:rsidRPr="005401E4">
              <w:rPr>
                <w:color w:val="000000" w:themeColor="text1"/>
              </w:rPr>
              <w:t xml:space="preserve">output </w:t>
            </w:r>
            <w:r w:rsidR="00C52077" w:rsidRPr="005401E4">
              <w:rPr>
                <w:rFonts w:hint="cs"/>
                <w:color w:val="000000" w:themeColor="text1"/>
                <w:cs/>
              </w:rPr>
              <w:t>แสดงข้อมูลของอุปกรณ์</w:t>
            </w:r>
          </w:p>
          <w:p w14:paraId="4856DF32" w14:textId="646ABF9F" w:rsidR="00E952EC" w:rsidRPr="005401E4" w:rsidRDefault="00E952EC" w:rsidP="000F58EA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5.)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errors handling</w:t>
            </w:r>
            <w:r w:rsidR="00C52077" w:rsidRPr="005401E4">
              <w:rPr>
                <w:color w:val="000000" w:themeColor="text1"/>
              </w:rPr>
              <w:t xml:space="preserve"> </w:t>
            </w:r>
          </w:p>
          <w:p w14:paraId="456548C6" w14:textId="078B2574" w:rsidR="000F58EA" w:rsidRPr="005401E4" w:rsidRDefault="00C52077" w:rsidP="000F58EA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.10 ดูประวัติ</w:t>
            </w:r>
          </w:p>
          <w:p w14:paraId="48B5BF73" w14:textId="2B8AE68D" w:rsidR="00C52077" w:rsidRPr="005401E4" w:rsidRDefault="00C52077" w:rsidP="00C52077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.10.1 เป็นฟังก์ชั่นที่บุคลากร นิสิต เจ้าหน้าที่ สามารถดูประวัติของกิจกรรมต่างๆได้</w:t>
            </w:r>
            <w:r w:rsidRPr="005401E4">
              <w:rPr>
                <w:color w:val="000000" w:themeColor="text1"/>
              </w:rPr>
              <w:t xml:space="preserve"> </w:t>
            </w:r>
            <w:r w:rsidRPr="005401E4">
              <w:rPr>
                <w:rFonts w:hint="cs"/>
                <w:color w:val="000000" w:themeColor="text1"/>
                <w:cs/>
              </w:rPr>
              <w:t>เพื่อที่จะติดตามสถานะของสิ่งของนั้น</w:t>
            </w:r>
            <w:r w:rsidRPr="005401E4">
              <w:rPr>
                <w:color w:val="000000" w:themeColor="text1"/>
              </w:rPr>
              <w:t xml:space="preserve">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20B38CF8" w14:textId="52A3A320" w:rsidR="00C52077" w:rsidRPr="005401E4" w:rsidRDefault="00C52077" w:rsidP="00C52077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>.10.2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ลำดับการทำงาน </w:t>
            </w:r>
            <w:r w:rsidR="005A4B0E" w:rsidRPr="005401E4">
              <w:rPr>
                <w:rFonts w:hint="cs"/>
                <w:color w:val="000000" w:themeColor="text1"/>
                <w:cs/>
              </w:rPr>
              <w:t>ผู้ใช้สามารถติดตามประวัติสถานะการยืม การคืน การอนุมัติได้</w:t>
            </w:r>
          </w:p>
          <w:p w14:paraId="60856233" w14:textId="613E8BB7" w:rsidR="005A4B0E" w:rsidRPr="005401E4" w:rsidRDefault="005A4B0E" w:rsidP="00C52077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 xml:space="preserve">.10.3 </w:t>
            </w:r>
            <w:r w:rsidRPr="005401E4">
              <w:rPr>
                <w:rFonts w:hint="cs"/>
                <w:color w:val="000000" w:themeColor="text1"/>
                <w:cs/>
              </w:rPr>
              <w:t>ความต้องการ</w:t>
            </w:r>
          </w:p>
          <w:p w14:paraId="1416E0FB" w14:textId="1C7362D6" w:rsidR="005A4B0E" w:rsidRPr="005401E4" w:rsidRDefault="005A4B0E" w:rsidP="00C52077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 xml:space="preserve">.10.3.1 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.10.1</w:t>
            </w:r>
          </w:p>
          <w:p w14:paraId="59EE7D43" w14:textId="1B670114" w:rsidR="000F58EA" w:rsidRPr="005401E4" w:rsidRDefault="00D66974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1.)</w:t>
            </w:r>
            <w:r w:rsidRPr="005401E4">
              <w:rPr>
                <w:color w:val="000000" w:themeColor="text1"/>
              </w:rPr>
              <w:t xml:space="preserve">description </w:t>
            </w:r>
            <w:r w:rsidRPr="005401E4">
              <w:rPr>
                <w:rFonts w:hint="cs"/>
                <w:color w:val="000000" w:themeColor="text1"/>
                <w:cs/>
              </w:rPr>
              <w:t>ติดตามประวัติการยืมของนิสิต และเจ้าหน้าที่สามารถเข้ามาต</w:t>
            </w:r>
            <w:r w:rsidR="00E461B6" w:rsidRPr="005401E4">
              <w:rPr>
                <w:rFonts w:hint="cs"/>
                <w:color w:val="000000" w:themeColor="text1"/>
                <w:cs/>
              </w:rPr>
              <w:t>รว</w:t>
            </w:r>
            <w:r w:rsidRPr="005401E4">
              <w:rPr>
                <w:rFonts w:hint="cs"/>
                <w:color w:val="000000" w:themeColor="text1"/>
                <w:cs/>
              </w:rPr>
              <w:t>จดูได้</w:t>
            </w:r>
          </w:p>
          <w:p w14:paraId="7076DB16" w14:textId="7E992045" w:rsidR="00D66974" w:rsidRPr="005401E4" w:rsidRDefault="00D66974" w:rsidP="007C4298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2.)</w:t>
            </w:r>
            <w:r w:rsidRPr="005401E4">
              <w:rPr>
                <w:color w:val="000000" w:themeColor="text1"/>
              </w:rPr>
              <w:t xml:space="preserve">input </w:t>
            </w:r>
            <w:r w:rsidRPr="005401E4">
              <w:rPr>
                <w:rFonts w:hint="cs"/>
                <w:color w:val="000000" w:themeColor="text1"/>
                <w:cs/>
              </w:rPr>
              <w:t>การกดปุ่มของผู้ใช้งาน</w:t>
            </w:r>
          </w:p>
          <w:p w14:paraId="37E78BB2" w14:textId="569D5780" w:rsidR="00C52077" w:rsidRPr="005401E4" w:rsidRDefault="00D66974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3.)</w:t>
            </w:r>
            <w:r w:rsidRPr="005401E4">
              <w:rPr>
                <w:color w:val="000000" w:themeColor="text1"/>
              </w:rPr>
              <w:t xml:space="preserve">process </w:t>
            </w:r>
            <w:r w:rsidRPr="005401E4">
              <w:rPr>
                <w:rFonts w:hint="cs"/>
                <w:color w:val="000000" w:themeColor="text1"/>
                <w:cs/>
              </w:rPr>
              <w:t>ระบบจะทำการคิวรี่ อุปกรณ์ที่ได้รับสถานะการยืมทั้งหมด</w:t>
            </w:r>
          </w:p>
          <w:p w14:paraId="6D32AEA7" w14:textId="1D98B57C" w:rsidR="00D66974" w:rsidRPr="005401E4" w:rsidRDefault="00D66974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4.)</w:t>
            </w:r>
            <w:r w:rsidRPr="005401E4">
              <w:rPr>
                <w:color w:val="000000" w:themeColor="text1"/>
              </w:rPr>
              <w:t xml:space="preserve">output </w:t>
            </w:r>
            <w:r w:rsidRPr="005401E4">
              <w:rPr>
                <w:rFonts w:hint="cs"/>
                <w:color w:val="000000" w:themeColor="text1"/>
                <w:cs/>
              </w:rPr>
              <w:t>แสดงอุปกรณ์ที่ผู้ใช้ยืมและมีสถานะยืม ทั้งหมด</w:t>
            </w:r>
          </w:p>
          <w:p w14:paraId="06771E5B" w14:textId="70DAD5CA" w:rsidR="00D66974" w:rsidRPr="005401E4" w:rsidRDefault="00D66974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5.)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errors handling</w:t>
            </w:r>
          </w:p>
          <w:p w14:paraId="4227B229" w14:textId="18D5CAB8" w:rsidR="00E461B6" w:rsidRPr="005401E4" w:rsidRDefault="00E461B6" w:rsidP="00E461B6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 xml:space="preserve">.10.3.2 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.10.2</w:t>
            </w:r>
          </w:p>
          <w:p w14:paraId="164893B5" w14:textId="23F53F5C" w:rsidR="00D66974" w:rsidRPr="005401E4" w:rsidRDefault="00E461B6" w:rsidP="007C4298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1.)</w:t>
            </w:r>
            <w:r w:rsidRPr="005401E4">
              <w:rPr>
                <w:color w:val="000000" w:themeColor="text1"/>
              </w:rPr>
              <w:t xml:space="preserve">description </w:t>
            </w:r>
            <w:r w:rsidRPr="005401E4">
              <w:rPr>
                <w:rFonts w:hint="cs"/>
                <w:color w:val="000000" w:themeColor="text1"/>
                <w:cs/>
              </w:rPr>
              <w:t>ติดตามประวัติการคืนของนิสิติ และเจ้าหน้าที่สามารถเข้ามาตรวจดูได้</w:t>
            </w:r>
          </w:p>
          <w:p w14:paraId="128C7FD2" w14:textId="6EDE6CA8" w:rsidR="00E461B6" w:rsidRPr="005401E4" w:rsidRDefault="00E461B6" w:rsidP="007C4298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2.) input </w:t>
            </w:r>
            <w:r w:rsidRPr="005401E4">
              <w:rPr>
                <w:rFonts w:hint="cs"/>
                <w:color w:val="000000" w:themeColor="text1"/>
                <w:cs/>
              </w:rPr>
              <w:t>การกดปุ่มของผู้ใช้งาน</w:t>
            </w:r>
          </w:p>
          <w:p w14:paraId="24AB138A" w14:textId="4D1D9F10" w:rsidR="00E461B6" w:rsidRPr="005401E4" w:rsidRDefault="00E461B6" w:rsidP="00E461B6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3.)</w:t>
            </w:r>
            <w:r w:rsidRPr="005401E4">
              <w:rPr>
                <w:color w:val="000000" w:themeColor="text1"/>
              </w:rPr>
              <w:t xml:space="preserve">process </w:t>
            </w:r>
            <w:r w:rsidRPr="005401E4">
              <w:rPr>
                <w:rFonts w:hint="cs"/>
                <w:color w:val="000000" w:themeColor="text1"/>
                <w:cs/>
              </w:rPr>
              <w:t>ระบบจะทำการคิวรี่ อุปกรณ์ที่ได้รับสถานะการคืนทั้งหมด</w:t>
            </w:r>
          </w:p>
          <w:p w14:paraId="41019792" w14:textId="1E5A0B46" w:rsidR="00E461B6" w:rsidRPr="005401E4" w:rsidRDefault="00E461B6" w:rsidP="00E461B6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4.)</w:t>
            </w:r>
            <w:r w:rsidRPr="005401E4">
              <w:rPr>
                <w:color w:val="000000" w:themeColor="text1"/>
              </w:rPr>
              <w:t xml:space="preserve">output </w:t>
            </w:r>
            <w:r w:rsidRPr="005401E4">
              <w:rPr>
                <w:rFonts w:hint="cs"/>
                <w:color w:val="000000" w:themeColor="text1"/>
                <w:cs/>
              </w:rPr>
              <w:t>แสดงอุปกรณ์ที่ผู้ใช้คืนและมีสถานะคืน ทั้งหมด</w:t>
            </w:r>
          </w:p>
          <w:p w14:paraId="328C86F1" w14:textId="77777777" w:rsidR="00E461B6" w:rsidRPr="005401E4" w:rsidRDefault="00E461B6" w:rsidP="00E461B6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5.)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errors handling</w:t>
            </w:r>
          </w:p>
          <w:p w14:paraId="2A14DC07" w14:textId="06CE09ED" w:rsidR="00E461B6" w:rsidRPr="005401E4" w:rsidRDefault="00E461B6" w:rsidP="00E461B6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 xml:space="preserve">.10.3.3 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.10.3</w:t>
            </w:r>
          </w:p>
          <w:p w14:paraId="1A71740C" w14:textId="6DDE382B" w:rsidR="00E461B6" w:rsidRPr="005401E4" w:rsidRDefault="00E461B6" w:rsidP="00E461B6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1.)</w:t>
            </w:r>
            <w:r w:rsidRPr="005401E4">
              <w:rPr>
                <w:color w:val="000000" w:themeColor="text1"/>
              </w:rPr>
              <w:t xml:space="preserve">description </w:t>
            </w:r>
            <w:r w:rsidRPr="005401E4">
              <w:rPr>
                <w:rFonts w:hint="cs"/>
                <w:color w:val="000000" w:themeColor="text1"/>
                <w:cs/>
              </w:rPr>
              <w:t>ติดตามประวัติการอนุมัติอุปกรณ์ของนิสิติ และเจ้าหน้าที่สามารถเข้ามาตรวจดูได้</w:t>
            </w:r>
          </w:p>
          <w:p w14:paraId="6F83CD6F" w14:textId="02D27D5F" w:rsidR="00E461B6" w:rsidRPr="005401E4" w:rsidRDefault="00E461B6" w:rsidP="00E461B6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2.) input </w:t>
            </w:r>
            <w:r w:rsidRPr="005401E4">
              <w:rPr>
                <w:rFonts w:hint="cs"/>
                <w:color w:val="000000" w:themeColor="text1"/>
                <w:cs/>
              </w:rPr>
              <w:t>การกดปุ่มของผู้ใช้งาน</w:t>
            </w:r>
          </w:p>
          <w:p w14:paraId="27872CA1" w14:textId="2932E11F" w:rsidR="00E461B6" w:rsidRPr="005401E4" w:rsidRDefault="00E461B6" w:rsidP="00E461B6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3.)</w:t>
            </w:r>
            <w:r w:rsidRPr="005401E4">
              <w:rPr>
                <w:color w:val="000000" w:themeColor="text1"/>
              </w:rPr>
              <w:t xml:space="preserve">process </w:t>
            </w:r>
            <w:r w:rsidRPr="005401E4">
              <w:rPr>
                <w:rFonts w:hint="cs"/>
                <w:color w:val="000000" w:themeColor="text1"/>
                <w:cs/>
              </w:rPr>
              <w:t>ระบบจะทำการคิวรี่ อุปกรณ์ที่ได้รับสถานะการอนุมัติทั้งหมด</w:t>
            </w:r>
          </w:p>
          <w:p w14:paraId="5683B6BE" w14:textId="46FADC82" w:rsidR="00E461B6" w:rsidRPr="005401E4" w:rsidRDefault="00E461B6" w:rsidP="00E461B6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lastRenderedPageBreak/>
              <w:t>4.)</w:t>
            </w:r>
            <w:r w:rsidRPr="005401E4">
              <w:rPr>
                <w:color w:val="000000" w:themeColor="text1"/>
              </w:rPr>
              <w:t xml:space="preserve">output </w:t>
            </w:r>
            <w:r w:rsidRPr="005401E4">
              <w:rPr>
                <w:rFonts w:hint="cs"/>
                <w:color w:val="000000" w:themeColor="text1"/>
                <w:cs/>
              </w:rPr>
              <w:t>แสดงอุปกรณ์ที่ผู้ใช้คืนและมีสถานะอนุมัติ ทั้งหมด</w:t>
            </w:r>
          </w:p>
          <w:p w14:paraId="6463007E" w14:textId="77777777" w:rsidR="00B22B8D" w:rsidRPr="005401E4" w:rsidRDefault="00E461B6" w:rsidP="22FEA932">
            <w:pPr>
              <w:rPr>
                <w:rFonts w:ascii="TH SarabunPSK" w:eastAsia="TH SarabunPSK" w:hAnsi="TH SarabunPSK" w:cs="TH SarabunPSK"/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5.)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errors handling</w:t>
            </w:r>
          </w:p>
          <w:p w14:paraId="5CDD6714" w14:textId="51574CC3" w:rsidR="00C977E1" w:rsidRPr="005401E4" w:rsidRDefault="00C977E1" w:rsidP="00C977E1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.11 พิมพ์ประวัติการจอง</w:t>
            </w:r>
          </w:p>
          <w:p w14:paraId="34C84D66" w14:textId="3B916898" w:rsidR="00C977E1" w:rsidRPr="005401E4" w:rsidRDefault="00C977E1" w:rsidP="00C977E1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</w:t>
            </w:r>
            <w:r w:rsidR="00C82592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 เป็นฟังก์ชั่นที่เจ้าหน้าที่สามารถพิมพ์ประวัติการยืมคีนในรอบปีเป็นเอกสารได้</w:t>
            </w:r>
            <w:r w:rsidRPr="005401E4">
              <w:rPr>
                <w:color w:val="000000" w:themeColor="text1"/>
              </w:rPr>
              <w:t xml:space="preserve">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034E0173" w14:textId="74415F81" w:rsidR="00C977E1" w:rsidRPr="005401E4" w:rsidRDefault="00C977E1" w:rsidP="00C977E1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6E7044">
              <w:rPr>
                <w:color w:val="000000" w:themeColor="text1"/>
              </w:rPr>
              <w:t>1</w:t>
            </w:r>
            <w:r w:rsidRPr="005401E4">
              <w:rPr>
                <w:color w:val="000000" w:themeColor="text1"/>
              </w:rPr>
              <w:t>.1</w:t>
            </w:r>
            <w:r w:rsidR="00C82592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>.2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ลำดับการทำงาน เจ้าหน้าที่จะสามารถเข้าหน้าเพื่อไปกดปุ่</w:t>
            </w:r>
            <w:r w:rsidR="00C82592" w:rsidRPr="005401E4">
              <w:rPr>
                <w:rFonts w:hint="cs"/>
                <w:color w:val="000000" w:themeColor="text1"/>
                <w:cs/>
              </w:rPr>
              <w:t>มเพื่อ พิมพ์บทสรุปทั้งปี</w:t>
            </w:r>
          </w:p>
          <w:p w14:paraId="629A3F83" w14:textId="2A39C016" w:rsidR="00C977E1" w:rsidRPr="005401E4" w:rsidRDefault="00C977E1" w:rsidP="00C977E1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6E7044">
              <w:rPr>
                <w:color w:val="000000" w:themeColor="text1"/>
              </w:rPr>
              <w:t>1</w:t>
            </w:r>
            <w:r w:rsidRPr="005401E4">
              <w:rPr>
                <w:color w:val="000000" w:themeColor="text1"/>
              </w:rPr>
              <w:t>.1</w:t>
            </w:r>
            <w:r w:rsidR="00C82592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 xml:space="preserve">.3 </w:t>
            </w:r>
            <w:r w:rsidRPr="005401E4">
              <w:rPr>
                <w:rFonts w:hint="cs"/>
                <w:color w:val="000000" w:themeColor="text1"/>
                <w:cs/>
              </w:rPr>
              <w:t>ความต้องการ</w:t>
            </w:r>
          </w:p>
          <w:p w14:paraId="52838146" w14:textId="024B1C9E" w:rsidR="00C977E1" w:rsidRPr="005401E4" w:rsidRDefault="00C977E1" w:rsidP="00C977E1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</w:t>
            </w:r>
            <w:r w:rsidR="00C82592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 xml:space="preserve">.3.1 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</w:t>
            </w:r>
            <w:r w:rsidR="001F5C52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</w:t>
            </w:r>
          </w:p>
          <w:p w14:paraId="1A032E80" w14:textId="2BE7F1BC" w:rsidR="00C977E1" w:rsidRPr="005401E4" w:rsidRDefault="00C977E1" w:rsidP="00C977E1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1.)</w:t>
            </w:r>
            <w:r w:rsidRPr="005401E4">
              <w:rPr>
                <w:color w:val="000000" w:themeColor="text1"/>
              </w:rPr>
              <w:t xml:space="preserve">description </w:t>
            </w:r>
            <w:r w:rsidR="00C82592" w:rsidRPr="005401E4">
              <w:rPr>
                <w:rFonts w:hint="cs"/>
                <w:color w:val="000000" w:themeColor="text1"/>
                <w:cs/>
              </w:rPr>
              <w:t>พิมพ์การสรุปการยืมคืนของปี</w:t>
            </w:r>
          </w:p>
          <w:p w14:paraId="071BB6B3" w14:textId="77777777" w:rsidR="00C977E1" w:rsidRPr="005401E4" w:rsidRDefault="00C977E1" w:rsidP="00C977E1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2.)</w:t>
            </w:r>
            <w:r w:rsidRPr="005401E4">
              <w:rPr>
                <w:color w:val="000000" w:themeColor="text1"/>
              </w:rPr>
              <w:t xml:space="preserve">input </w:t>
            </w:r>
            <w:r w:rsidRPr="005401E4">
              <w:rPr>
                <w:rFonts w:hint="cs"/>
                <w:color w:val="000000" w:themeColor="text1"/>
                <w:cs/>
              </w:rPr>
              <w:t>การกดปุ่มของผู้ใช้งาน</w:t>
            </w:r>
          </w:p>
          <w:p w14:paraId="4D3CAE78" w14:textId="246109B2" w:rsidR="00C977E1" w:rsidRPr="005401E4" w:rsidRDefault="00C977E1" w:rsidP="00C977E1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3.)</w:t>
            </w:r>
            <w:r w:rsidRPr="005401E4">
              <w:rPr>
                <w:color w:val="000000" w:themeColor="text1"/>
              </w:rPr>
              <w:t xml:space="preserve">process </w:t>
            </w:r>
            <w:r w:rsidRPr="005401E4">
              <w:rPr>
                <w:rFonts w:hint="cs"/>
                <w:color w:val="000000" w:themeColor="text1"/>
                <w:cs/>
              </w:rPr>
              <w:t>ระบบจะทำการคิวรี่ อุปกรณ์ที่ได้รับสถานะการยืม</w:t>
            </w:r>
            <w:r w:rsidR="00C82592" w:rsidRPr="005401E4">
              <w:rPr>
                <w:rFonts w:hint="cs"/>
                <w:color w:val="000000" w:themeColor="text1"/>
                <w:cs/>
              </w:rPr>
              <w:t>-คืนอุปกรณ์ทั้งปี</w:t>
            </w:r>
          </w:p>
          <w:p w14:paraId="2BFE0956" w14:textId="50799BBB" w:rsidR="00C977E1" w:rsidRPr="005401E4" w:rsidRDefault="00C977E1" w:rsidP="00C977E1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4.)</w:t>
            </w:r>
            <w:r w:rsidRPr="005401E4">
              <w:rPr>
                <w:color w:val="000000" w:themeColor="text1"/>
              </w:rPr>
              <w:t xml:space="preserve">output </w:t>
            </w:r>
            <w:r w:rsidR="00C82592" w:rsidRPr="005401E4">
              <w:rPr>
                <w:rFonts w:hint="cs"/>
                <w:color w:val="000000" w:themeColor="text1"/>
                <w:cs/>
              </w:rPr>
              <w:t>กระดาษที่พิมพ์ใบสรุป</w:t>
            </w:r>
          </w:p>
          <w:p w14:paraId="505387F3" w14:textId="2F934DC5" w:rsidR="001B73AF" w:rsidRPr="001B73AF" w:rsidRDefault="00C977E1" w:rsidP="001F5C52">
            <w:pPr>
              <w:rPr>
                <w:rFonts w:ascii="TH SarabunPSK" w:eastAsia="TH SarabunPSK" w:hAnsi="TH SarabunPSK" w:cs="TH SarabunPSK"/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5.)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errors handling</w:t>
            </w:r>
          </w:p>
          <w:p w14:paraId="26774B77" w14:textId="768BA3D2" w:rsidR="001F5C52" w:rsidRPr="005401E4" w:rsidRDefault="001F5C52" w:rsidP="001F5C52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</w:t>
            </w:r>
            <w:r w:rsidRPr="005401E4">
              <w:rPr>
                <w:color w:val="000000" w:themeColor="text1"/>
              </w:rPr>
              <w:t>2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ตั้งค่าจำนวนวันตัดของ</w:t>
            </w:r>
          </w:p>
          <w:p w14:paraId="4996D86A" w14:textId="5BF1A7DE" w:rsidR="001F5C52" w:rsidRPr="005401E4" w:rsidRDefault="001F5C52" w:rsidP="001F5C52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</w:t>
            </w:r>
            <w:r w:rsidRPr="005401E4">
              <w:rPr>
                <w:color w:val="000000" w:themeColor="text1"/>
              </w:rPr>
              <w:t>2</w:t>
            </w:r>
            <w:r w:rsidRPr="005401E4">
              <w:rPr>
                <w:rFonts w:hint="cs"/>
                <w:color w:val="000000" w:themeColor="text1"/>
                <w:cs/>
              </w:rPr>
              <w:t>.1 เป็นฟังก์ชั่นที่เจ้าหน้าที่สามารถกำหนดวันหมดเวลามารับของได้</w:t>
            </w:r>
            <w:r w:rsidRPr="005401E4">
              <w:rPr>
                <w:color w:val="000000" w:themeColor="text1"/>
              </w:rPr>
              <w:t xml:space="preserve">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3AF93F96" w14:textId="0655A6D6" w:rsidR="001F5C52" w:rsidRPr="005401E4" w:rsidRDefault="001F5C52" w:rsidP="001F5C52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>.12.2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ลำดับการทำงาน เมื่อมีการยืมของและทำการอนุมัติแล้วจะทำการแจ้งเตือนเพื่อให้มาที่หน้าเว็บที่สามารถกำหนดวันรับของได้</w:t>
            </w:r>
          </w:p>
          <w:p w14:paraId="0709389C" w14:textId="2C5614AF" w:rsidR="001F5C52" w:rsidRPr="005401E4" w:rsidRDefault="001F5C52" w:rsidP="001F5C52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 xml:space="preserve">.12.3 </w:t>
            </w:r>
            <w:r w:rsidRPr="005401E4">
              <w:rPr>
                <w:rFonts w:hint="cs"/>
                <w:color w:val="000000" w:themeColor="text1"/>
                <w:cs/>
              </w:rPr>
              <w:t>ความต้องการ</w:t>
            </w:r>
          </w:p>
          <w:p w14:paraId="07CD675B" w14:textId="72CAE816" w:rsidR="001F5C52" w:rsidRPr="005401E4" w:rsidRDefault="001F5C52" w:rsidP="001F5C52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2F3310"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</w:t>
            </w:r>
            <w:r w:rsidRPr="005401E4">
              <w:rPr>
                <w:color w:val="000000" w:themeColor="text1"/>
              </w:rPr>
              <w:t>2</w:t>
            </w:r>
            <w:r w:rsidRPr="005401E4">
              <w:rPr>
                <w:rFonts w:hint="cs"/>
                <w:color w:val="000000" w:themeColor="text1"/>
                <w:cs/>
              </w:rPr>
              <w:t xml:space="preserve">.3.1 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.12.1</w:t>
            </w:r>
          </w:p>
          <w:p w14:paraId="6E02C7C0" w14:textId="31FC140B" w:rsidR="001F5C52" w:rsidRPr="005401E4" w:rsidRDefault="001F5C52" w:rsidP="001F5C52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1.)</w:t>
            </w:r>
            <w:r w:rsidRPr="005401E4">
              <w:rPr>
                <w:color w:val="000000" w:themeColor="text1"/>
              </w:rPr>
              <w:t xml:space="preserve">description </w:t>
            </w:r>
            <w:r w:rsidRPr="005401E4">
              <w:rPr>
                <w:rFonts w:hint="cs"/>
                <w:color w:val="000000" w:themeColor="text1"/>
                <w:cs/>
              </w:rPr>
              <w:t>กำหนดวันรับของที่ถูกอนุมัติแล้ว</w:t>
            </w:r>
          </w:p>
          <w:p w14:paraId="7BB60BB4" w14:textId="31DC6FE4" w:rsidR="001F5C52" w:rsidRPr="005401E4" w:rsidRDefault="001F5C52" w:rsidP="001F5C52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2.)</w:t>
            </w:r>
            <w:r w:rsidRPr="005401E4">
              <w:rPr>
                <w:color w:val="000000" w:themeColor="text1"/>
              </w:rPr>
              <w:t xml:space="preserve">input </w:t>
            </w:r>
            <w:r w:rsidRPr="005401E4">
              <w:rPr>
                <w:rFonts w:hint="cs"/>
                <w:color w:val="000000" w:themeColor="text1"/>
                <w:cs/>
              </w:rPr>
              <w:t>การกรอกวันที่มารับของและกดปุ่มยืนยัน</w:t>
            </w:r>
          </w:p>
          <w:p w14:paraId="11EBFB71" w14:textId="045F5866" w:rsidR="001F5C52" w:rsidRPr="005401E4" w:rsidRDefault="001F5C52" w:rsidP="001F5C52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3.)</w:t>
            </w:r>
            <w:r w:rsidRPr="005401E4">
              <w:rPr>
                <w:color w:val="000000" w:themeColor="text1"/>
              </w:rPr>
              <w:t xml:space="preserve">process </w:t>
            </w:r>
            <w:r w:rsidRPr="005401E4">
              <w:rPr>
                <w:rFonts w:hint="cs"/>
                <w:color w:val="000000" w:themeColor="text1"/>
                <w:cs/>
              </w:rPr>
              <w:t>ระบบจะทำก</w:t>
            </w:r>
            <w:r w:rsidR="0047219A" w:rsidRPr="005401E4">
              <w:rPr>
                <w:rFonts w:hint="cs"/>
                <w:color w:val="000000" w:themeColor="text1"/>
                <w:cs/>
              </w:rPr>
              <w:t>ารเก็บในฐานข้อมูลว่าว่าไหนควรไปรับของ</w:t>
            </w:r>
          </w:p>
          <w:p w14:paraId="2519EC0E" w14:textId="26B7DC2B" w:rsidR="001F5C52" w:rsidRPr="005401E4" w:rsidRDefault="001F5C52" w:rsidP="001F5C52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4.)</w:t>
            </w:r>
            <w:r w:rsidRPr="005401E4">
              <w:rPr>
                <w:color w:val="000000" w:themeColor="text1"/>
              </w:rPr>
              <w:t xml:space="preserve">output </w:t>
            </w:r>
            <w:r w:rsidR="0047219A" w:rsidRPr="005401E4">
              <w:rPr>
                <w:rFonts w:hint="cs"/>
                <w:color w:val="000000" w:themeColor="text1"/>
                <w:cs/>
              </w:rPr>
              <w:t>วันรับของชิ้นนั้นๆ</w:t>
            </w:r>
          </w:p>
          <w:p w14:paraId="6E818BEE" w14:textId="1322CF91" w:rsidR="001F5C52" w:rsidRPr="005401E4" w:rsidRDefault="001F5C52" w:rsidP="001F5C52">
            <w:pPr>
              <w:rPr>
                <w:rFonts w:ascii="TH SarabunPSK" w:eastAsia="TH SarabunPSK" w:hAnsi="TH SarabunPSK" w:cs="TH SarabunPSK"/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5.)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errors handling</w:t>
            </w:r>
          </w:p>
          <w:p w14:paraId="023D207C" w14:textId="5CD9EBD7" w:rsidR="002F3310" w:rsidRPr="005401E4" w:rsidRDefault="002F3310" w:rsidP="002F3310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 xml:space="preserve">3.1.13 แจ้งเตือน </w:t>
            </w:r>
            <w:r w:rsidRPr="005401E4">
              <w:rPr>
                <w:color w:val="000000" w:themeColor="text1"/>
              </w:rPr>
              <w:t>email</w:t>
            </w:r>
          </w:p>
          <w:p w14:paraId="7E13F050" w14:textId="4A7DBC46" w:rsidR="002F3310" w:rsidRPr="005401E4" w:rsidRDefault="002F3310" w:rsidP="002F3310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3.1.13.1 เป็นฟังก์ชั่นที่เจ้าหน้าที่ส่ง</w:t>
            </w:r>
            <w:r w:rsidRPr="005401E4">
              <w:rPr>
                <w:color w:val="000000" w:themeColor="text1"/>
              </w:rPr>
              <w:t xml:space="preserve"> email </w:t>
            </w:r>
            <w:r w:rsidRPr="005401E4">
              <w:rPr>
                <w:rFonts w:hint="cs"/>
                <w:color w:val="000000" w:themeColor="text1"/>
                <w:cs/>
              </w:rPr>
              <w:t>แจ้งเตือนให้ผู้ใช้รับรู้</w:t>
            </w:r>
            <w:r w:rsidRPr="005401E4">
              <w:rPr>
                <w:color w:val="000000" w:themeColor="text1"/>
              </w:rPr>
              <w:t xml:space="preserve">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5DF720E7" w14:textId="7F760EEC" w:rsidR="002F3310" w:rsidRPr="005401E4" w:rsidRDefault="002F3310" w:rsidP="002F3310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t>3.</w:t>
            </w:r>
            <w:r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>.1</w:t>
            </w:r>
            <w:r w:rsidRPr="005401E4">
              <w:rPr>
                <w:rFonts w:hint="cs"/>
                <w:color w:val="000000" w:themeColor="text1"/>
                <w:cs/>
              </w:rPr>
              <w:t>3</w:t>
            </w:r>
            <w:r w:rsidRPr="005401E4">
              <w:rPr>
                <w:color w:val="000000" w:themeColor="text1"/>
              </w:rPr>
              <w:t>.2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ลำดับการทำงาน ระบบจะส่ง </w:t>
            </w:r>
            <w:r w:rsidRPr="005401E4">
              <w:rPr>
                <w:color w:val="000000" w:themeColor="text1"/>
              </w:rPr>
              <w:t>email</w:t>
            </w:r>
            <w:r w:rsidRPr="005401E4">
              <w:rPr>
                <w:rFonts w:hint="cs"/>
                <w:color w:val="000000" w:themeColor="text1"/>
                <w:cs/>
              </w:rPr>
              <w:t xml:space="preserve"> เพื่อให้ว่ามีต้องการการกระทำจากผ</w:t>
            </w:r>
          </w:p>
          <w:p w14:paraId="6CB627CA" w14:textId="57BA0E62" w:rsidR="002F3310" w:rsidRPr="005401E4" w:rsidRDefault="002F3310" w:rsidP="002F3310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>3.</w:t>
            </w:r>
            <w:r w:rsidRPr="005401E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color w:val="000000" w:themeColor="text1"/>
              </w:rPr>
              <w:t>.1</w:t>
            </w:r>
            <w:r w:rsidRPr="005401E4">
              <w:rPr>
                <w:rFonts w:hint="cs"/>
                <w:color w:val="000000" w:themeColor="text1"/>
                <w:cs/>
              </w:rPr>
              <w:t>3</w:t>
            </w:r>
            <w:r w:rsidRPr="005401E4">
              <w:rPr>
                <w:color w:val="000000" w:themeColor="text1"/>
              </w:rPr>
              <w:t xml:space="preserve">.3 </w:t>
            </w:r>
            <w:r w:rsidRPr="005401E4">
              <w:rPr>
                <w:rFonts w:hint="cs"/>
                <w:color w:val="000000" w:themeColor="text1"/>
                <w:cs/>
              </w:rPr>
              <w:t>ความต้องการ</w:t>
            </w:r>
          </w:p>
          <w:p w14:paraId="2321637A" w14:textId="00BAB108" w:rsidR="002F3310" w:rsidRPr="005401E4" w:rsidRDefault="002F3310" w:rsidP="002F3310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 xml:space="preserve">3.1.13.3.1 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>functional req #</w:t>
            </w: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1</w:t>
            </w:r>
            <w:r w:rsidRPr="005401E4">
              <w:rPr>
                <w:rFonts w:hint="cs"/>
                <w:color w:val="000000" w:themeColor="text1"/>
                <w:cs/>
              </w:rPr>
              <w:t>.13.1</w:t>
            </w:r>
          </w:p>
          <w:p w14:paraId="52F1F2CC" w14:textId="15A254A6" w:rsidR="002F3310" w:rsidRPr="005401E4" w:rsidRDefault="002F3310" w:rsidP="002F3310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1.)</w:t>
            </w:r>
            <w:r w:rsidRPr="005401E4">
              <w:rPr>
                <w:color w:val="000000" w:themeColor="text1"/>
              </w:rPr>
              <w:t xml:space="preserve">description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ส่ง </w:t>
            </w:r>
            <w:r w:rsidRPr="005401E4">
              <w:rPr>
                <w:color w:val="000000" w:themeColor="text1"/>
              </w:rPr>
              <w:t xml:space="preserve">email </w:t>
            </w:r>
            <w:r w:rsidRPr="005401E4">
              <w:rPr>
                <w:rFonts w:hint="cs"/>
                <w:color w:val="000000" w:themeColor="text1"/>
                <w:cs/>
              </w:rPr>
              <w:t>ไปให้ผู้ใช้</w:t>
            </w:r>
          </w:p>
          <w:p w14:paraId="26FC4DC8" w14:textId="30642F6E" w:rsidR="002F3310" w:rsidRPr="005401E4" w:rsidRDefault="002F3310" w:rsidP="002F3310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2.)</w:t>
            </w:r>
            <w:r w:rsidRPr="005401E4">
              <w:rPr>
                <w:color w:val="000000" w:themeColor="text1"/>
              </w:rPr>
              <w:t xml:space="preserve">input </w:t>
            </w:r>
            <w:r w:rsidRPr="005401E4">
              <w:rPr>
                <w:rFonts w:hint="cs"/>
                <w:color w:val="000000" w:themeColor="text1"/>
                <w:cs/>
              </w:rPr>
              <w:t>เมื่อผู้ใช้อีกฝ่ายมีการกระทำเพื่อแจ้งเตือน</w:t>
            </w:r>
          </w:p>
          <w:p w14:paraId="3840CB0C" w14:textId="11DB3217" w:rsidR="002F3310" w:rsidRPr="005401E4" w:rsidRDefault="002F3310" w:rsidP="002F3310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3.)</w:t>
            </w:r>
            <w:r w:rsidRPr="005401E4">
              <w:rPr>
                <w:color w:val="000000" w:themeColor="text1"/>
              </w:rPr>
              <w:t xml:space="preserve">process </w:t>
            </w:r>
            <w:r w:rsidRPr="005401E4">
              <w:rPr>
                <w:rFonts w:hint="cs"/>
                <w:color w:val="000000" w:themeColor="text1"/>
                <w:cs/>
              </w:rPr>
              <w:t>ระบบจะทำการนำการแจ้งเตือนจากฐานข้อมูล</w:t>
            </w:r>
          </w:p>
          <w:p w14:paraId="28BA5996" w14:textId="21EA7336" w:rsidR="002F3310" w:rsidRPr="005401E4" w:rsidRDefault="002F3310" w:rsidP="002F3310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4.)</w:t>
            </w:r>
            <w:r w:rsidRPr="005401E4">
              <w:rPr>
                <w:color w:val="000000" w:themeColor="text1"/>
              </w:rPr>
              <w:t xml:space="preserve">output email </w:t>
            </w:r>
            <w:r w:rsidRPr="005401E4">
              <w:rPr>
                <w:rFonts w:hint="cs"/>
                <w:color w:val="000000" w:themeColor="text1"/>
                <w:cs/>
              </w:rPr>
              <w:t>แจ้งเตือน</w:t>
            </w:r>
          </w:p>
          <w:p w14:paraId="4E915AB6" w14:textId="7ABC748B" w:rsidR="005401E4" w:rsidRPr="006E7044" w:rsidRDefault="002F3310" w:rsidP="00C82592">
            <w:pPr>
              <w:rPr>
                <w:rFonts w:ascii="TH SarabunPSK" w:eastAsia="TH SarabunPSK" w:hAnsi="TH SarabunPSK" w:cs="TH SarabunPSK"/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lastRenderedPageBreak/>
              <w:t>5.)</w:t>
            </w:r>
            <w:r w:rsidRPr="005401E4">
              <w:rPr>
                <w:rFonts w:ascii="TH SarabunPSK" w:eastAsia="TH SarabunPSK" w:hAnsi="TH SarabunPSK" w:cs="TH SarabunPSK"/>
                <w:color w:val="000000" w:themeColor="text1"/>
              </w:rPr>
              <w:t xml:space="preserve"> errors handling</w:t>
            </w:r>
            <w:r w:rsidR="006E7044">
              <w:rPr>
                <w:rFonts w:ascii="TH SarabunPSK" w:eastAsia="TH SarabunPSK" w:hAnsi="TH SarabunPSK" w:cs="TH SarabunPSK"/>
                <w:color w:val="000000" w:themeColor="text1"/>
              </w:rPr>
              <w:t>:</w:t>
            </w:r>
          </w:p>
        </w:tc>
      </w:tr>
    </w:tbl>
    <w:p w14:paraId="23C854D4" w14:textId="07765D80" w:rsidR="005401E4" w:rsidRDefault="005401E4" w:rsidP="005401E4">
      <w:pPr>
        <w:rPr>
          <w:b/>
          <w:bCs/>
          <w:color w:val="000000" w:themeColor="text1"/>
        </w:rPr>
      </w:pPr>
      <w:r>
        <w:rPr>
          <w:rFonts w:hint="cs"/>
          <w:b/>
          <w:bCs/>
          <w:color w:val="000000" w:themeColor="text1"/>
          <w:cs/>
        </w:rPr>
        <w:lastRenderedPageBreak/>
        <w:t>3.</w:t>
      </w:r>
      <w:r w:rsidR="006E7044">
        <w:rPr>
          <w:rFonts w:hint="cs"/>
          <w:b/>
          <w:bCs/>
          <w:color w:val="000000" w:themeColor="text1"/>
          <w:cs/>
        </w:rPr>
        <w:t>2</w:t>
      </w:r>
      <w:r w:rsidR="001B73AF">
        <w:rPr>
          <w:rFonts w:hint="cs"/>
          <w:b/>
          <w:bCs/>
          <w:color w:val="000000" w:themeColor="text1"/>
          <w:cs/>
        </w:rPr>
        <w:t xml:space="preserve"> </w:t>
      </w:r>
      <w:r>
        <w:rPr>
          <w:rFonts w:hint="cs"/>
          <w:b/>
          <w:bCs/>
          <w:color w:val="000000" w:themeColor="text1"/>
          <w:cs/>
        </w:rPr>
        <w:t xml:space="preserve">ความต้องการ </w:t>
      </w:r>
      <w:r>
        <w:rPr>
          <w:b/>
          <w:bCs/>
          <w:color w:val="000000" w:themeColor="text1"/>
        </w:rPr>
        <w:t xml:space="preserve">functional </w:t>
      </w:r>
      <w:r>
        <w:rPr>
          <w:rFonts w:hint="cs"/>
          <w:b/>
          <w:bCs/>
          <w:color w:val="000000" w:themeColor="text1"/>
          <w:cs/>
        </w:rPr>
        <w:t xml:space="preserve">แบบ </w:t>
      </w:r>
      <w:r>
        <w:rPr>
          <w:b/>
          <w:bCs/>
          <w:color w:val="000000" w:themeColor="text1"/>
        </w:rPr>
        <w:t>activity diagram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5401E4" w14:paraId="3310DFB1" w14:textId="77777777" w:rsidTr="001B73AF">
        <w:tc>
          <w:tcPr>
            <w:tcW w:w="9493" w:type="dxa"/>
          </w:tcPr>
          <w:p w14:paraId="20A72D19" w14:textId="77777777" w:rsidR="005401E4" w:rsidRPr="005401E4" w:rsidRDefault="005401E4" w:rsidP="005401E4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3.2.1</w:t>
            </w:r>
            <w:r w:rsidRPr="005401E4">
              <w:rPr>
                <w:color w:val="000000" w:themeColor="text1"/>
              </w:rPr>
              <w:t xml:space="preserve"> </w:t>
            </w:r>
            <w:r w:rsidRPr="005401E4">
              <w:rPr>
                <w:rFonts w:hint="cs"/>
                <w:color w:val="000000" w:themeColor="text1"/>
                <w:cs/>
              </w:rPr>
              <w:t>แสดงหน้าประวัติ</w:t>
            </w:r>
          </w:p>
          <w:p w14:paraId="4879DBBE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 xml:space="preserve">3.2.1.1 </w:t>
            </w:r>
            <w:r w:rsidRPr="005401E4">
              <w:rPr>
                <w:color w:val="000000" w:themeColor="text1"/>
              </w:rPr>
              <w:t>functional req #1.1</w:t>
            </w:r>
          </w:p>
          <w:p w14:paraId="05EFE2B1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1) description: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ทำหน้าที่แสดงหน้าประวัติของผู้ใช้ ความสำคัญระดับ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5ED84B88" w14:textId="77777777" w:rsidR="005401E4" w:rsidRPr="005401E4" w:rsidRDefault="005401E4" w:rsidP="005401E4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t xml:space="preserve">  2) inputs: </w:t>
            </w:r>
            <w:r w:rsidRPr="005401E4">
              <w:rPr>
                <w:rFonts w:hint="cs"/>
                <w:color w:val="000000" w:themeColor="text1"/>
                <w:cs/>
              </w:rPr>
              <w:t>การ</w:t>
            </w:r>
            <w:r w:rsidRPr="005401E4">
              <w:rPr>
                <w:color w:val="000000" w:themeColor="text1"/>
              </w:rPr>
              <w:t xml:space="preserve">login </w:t>
            </w:r>
            <w:r w:rsidRPr="005401E4">
              <w:rPr>
                <w:rFonts w:hint="cs"/>
                <w:color w:val="000000" w:themeColor="text1"/>
                <w:cs/>
              </w:rPr>
              <w:t>หรือกดปุ่มเพื่อแสดงหน้าประวัติ</w:t>
            </w:r>
          </w:p>
          <w:p w14:paraId="2AD69931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3) </w:t>
            </w:r>
            <w:proofErr w:type="gramStart"/>
            <w:r w:rsidRPr="005401E4">
              <w:rPr>
                <w:color w:val="000000" w:themeColor="text1"/>
              </w:rPr>
              <w:t>process:</w:t>
            </w:r>
            <w:r w:rsidRPr="005401E4">
              <w:rPr>
                <w:rFonts w:hint="cs"/>
                <w:color w:val="000000" w:themeColor="text1"/>
                <w:cs/>
              </w:rPr>
              <w:t>แสดงประวัติโดยย่อของผู้ใช้จากฐานข้อมูล</w:t>
            </w:r>
            <w:proofErr w:type="gramEnd"/>
          </w:p>
          <w:p w14:paraId="05BFBF27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4) </w:t>
            </w:r>
            <w:proofErr w:type="gramStart"/>
            <w:r w:rsidRPr="005401E4">
              <w:rPr>
                <w:color w:val="000000" w:themeColor="text1"/>
              </w:rPr>
              <w:t>outputs:</w:t>
            </w:r>
            <w:r w:rsidRPr="005401E4">
              <w:rPr>
                <w:rFonts w:hint="cs"/>
                <w:color w:val="000000" w:themeColor="text1"/>
                <w:cs/>
              </w:rPr>
              <w:t>ประวัติของผู้ใช้</w:t>
            </w:r>
            <w:proofErr w:type="gramEnd"/>
          </w:p>
          <w:p w14:paraId="2814E02F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5) errors handling:</w:t>
            </w:r>
          </w:p>
          <w:p w14:paraId="43E93A93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3.2.2 เลือกหน้าการยืมคืน</w:t>
            </w:r>
          </w:p>
          <w:p w14:paraId="6578E886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 xml:space="preserve">3.2.2.1 </w:t>
            </w:r>
            <w:r w:rsidRPr="005401E4">
              <w:rPr>
                <w:color w:val="000000" w:themeColor="text1"/>
              </w:rPr>
              <w:t>functional req #1.</w:t>
            </w:r>
            <w:r w:rsidRPr="005401E4">
              <w:rPr>
                <w:rFonts w:hint="cs"/>
                <w:color w:val="000000" w:themeColor="text1"/>
                <w:cs/>
              </w:rPr>
              <w:t>2</w:t>
            </w:r>
          </w:p>
          <w:p w14:paraId="6A7D55B0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1) description: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ทำหน้าที่แสดงหน้าของใช้ยืม ความสำคัญระดับ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654D2830" w14:textId="77777777" w:rsidR="005401E4" w:rsidRPr="005401E4" w:rsidRDefault="005401E4" w:rsidP="005401E4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t xml:space="preserve">  2) inputs: </w:t>
            </w:r>
            <w:r w:rsidRPr="005401E4">
              <w:rPr>
                <w:rFonts w:hint="cs"/>
                <w:color w:val="000000" w:themeColor="text1"/>
                <w:cs/>
              </w:rPr>
              <w:t>การ กดปุ่มเพื่อแสดงหน้าแคตตาลอกของ</w:t>
            </w:r>
          </w:p>
          <w:p w14:paraId="5C0B9ED0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3) process:</w:t>
            </w:r>
            <w:r w:rsidRPr="005401E4">
              <w:rPr>
                <w:rFonts w:hint="cs"/>
                <w:color w:val="000000" w:themeColor="text1"/>
                <w:cs/>
              </w:rPr>
              <w:t xml:space="preserve"> แสดงของที่ให้ยื</w:t>
            </w:r>
            <w:r w:rsidRPr="005401E4">
              <w:rPr>
                <w:color w:val="000000" w:themeColor="text1"/>
                <w:cs/>
              </w:rPr>
              <w:t>ม</w:t>
            </w:r>
          </w:p>
          <w:p w14:paraId="44D8888C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4) </w:t>
            </w:r>
            <w:proofErr w:type="gramStart"/>
            <w:r w:rsidRPr="005401E4">
              <w:rPr>
                <w:color w:val="000000" w:themeColor="text1"/>
              </w:rPr>
              <w:t>outputs:</w:t>
            </w:r>
            <w:r w:rsidRPr="005401E4">
              <w:rPr>
                <w:rFonts w:hint="cs"/>
                <w:color w:val="000000" w:themeColor="text1"/>
                <w:cs/>
              </w:rPr>
              <w:t>ของที่ถูกยืม</w:t>
            </w:r>
            <w:proofErr w:type="gramEnd"/>
          </w:p>
          <w:p w14:paraId="41FB4DC8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5) errors handling:</w:t>
            </w:r>
          </w:p>
          <w:p w14:paraId="60E3D336" w14:textId="522131DD" w:rsidR="005401E4" w:rsidRPr="005401E4" w:rsidRDefault="005401E4" w:rsidP="005401E4">
            <w:pPr>
              <w:rPr>
                <w:color w:val="000000" w:themeColor="text1"/>
                <w:cs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2</w:t>
            </w:r>
            <w:r w:rsidRPr="005401E4">
              <w:rPr>
                <w:rFonts w:hint="cs"/>
                <w:color w:val="000000" w:themeColor="text1"/>
                <w:cs/>
              </w:rPr>
              <w:t>.3</w:t>
            </w:r>
            <w:r w:rsidRPr="005401E4">
              <w:rPr>
                <w:color w:val="000000" w:themeColor="text1"/>
              </w:rPr>
              <w:t xml:space="preserve"> </w:t>
            </w:r>
            <w:r w:rsidRPr="005401E4">
              <w:rPr>
                <w:rFonts w:hint="cs"/>
                <w:color w:val="000000" w:themeColor="text1"/>
                <w:cs/>
              </w:rPr>
              <w:t>แสดงหน้าประวัติการยืม คืน อนุมัติ</w:t>
            </w:r>
          </w:p>
          <w:p w14:paraId="1F2AAB7E" w14:textId="5A7506ED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2</w:t>
            </w:r>
            <w:r w:rsidRPr="005401E4">
              <w:rPr>
                <w:rFonts w:hint="cs"/>
                <w:color w:val="000000" w:themeColor="text1"/>
                <w:cs/>
              </w:rPr>
              <w:t xml:space="preserve">.3.1 </w:t>
            </w:r>
            <w:r w:rsidRPr="005401E4">
              <w:rPr>
                <w:color w:val="000000" w:themeColor="text1"/>
              </w:rPr>
              <w:t>functional req #1.</w:t>
            </w:r>
            <w:r w:rsidRPr="005401E4">
              <w:rPr>
                <w:rFonts w:hint="cs"/>
                <w:color w:val="000000" w:themeColor="text1"/>
                <w:cs/>
              </w:rPr>
              <w:t>3</w:t>
            </w:r>
          </w:p>
          <w:p w14:paraId="4301B154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1) description: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ทำหน้าที่แสดงหน้าประวัติยืมของผู้ใช้ ความสำคัญระดับ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32FCB1F7" w14:textId="77777777" w:rsidR="005401E4" w:rsidRPr="005401E4" w:rsidRDefault="005401E4" w:rsidP="005401E4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t xml:space="preserve">  2) inputs: </w:t>
            </w:r>
            <w:r w:rsidRPr="005401E4">
              <w:rPr>
                <w:rFonts w:hint="cs"/>
                <w:color w:val="000000" w:themeColor="text1"/>
                <w:cs/>
              </w:rPr>
              <w:t>กดปุ่มเพื่อแสดงหน้าประวัติการยืม</w:t>
            </w:r>
          </w:p>
          <w:p w14:paraId="23443164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3) process:</w:t>
            </w:r>
            <w:r w:rsidRPr="005401E4">
              <w:rPr>
                <w:rFonts w:hint="cs"/>
                <w:color w:val="000000" w:themeColor="text1"/>
                <w:cs/>
              </w:rPr>
              <w:t xml:space="preserve"> แสดงประวัติการยืมของผู้ใช้จากฐานข้อมู</w:t>
            </w:r>
            <w:r w:rsidRPr="005401E4">
              <w:rPr>
                <w:color w:val="000000" w:themeColor="text1"/>
                <w:cs/>
              </w:rPr>
              <w:t>ล</w:t>
            </w:r>
          </w:p>
          <w:p w14:paraId="0A2788F2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4) outputs: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ประวัติการยืมของผู้ใช</w:t>
            </w:r>
            <w:r w:rsidRPr="005401E4">
              <w:rPr>
                <w:color w:val="000000" w:themeColor="text1"/>
                <w:cs/>
              </w:rPr>
              <w:t>้</w:t>
            </w:r>
          </w:p>
          <w:p w14:paraId="29BD678F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5) errors handling:</w:t>
            </w:r>
          </w:p>
          <w:p w14:paraId="623AA2E7" w14:textId="0E19F0C9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>3.</w:t>
            </w:r>
            <w:r w:rsidR="006E7044">
              <w:rPr>
                <w:rFonts w:hint="cs"/>
                <w:color w:val="000000" w:themeColor="text1"/>
                <w:cs/>
              </w:rPr>
              <w:t>2</w:t>
            </w:r>
            <w:r w:rsidRPr="005401E4">
              <w:rPr>
                <w:rFonts w:hint="cs"/>
                <w:color w:val="000000" w:themeColor="text1"/>
                <w:cs/>
              </w:rPr>
              <w:t xml:space="preserve">.3.2 </w:t>
            </w:r>
            <w:r w:rsidRPr="005401E4">
              <w:rPr>
                <w:color w:val="000000" w:themeColor="text1"/>
              </w:rPr>
              <w:t>functional req #1.</w:t>
            </w:r>
            <w:r w:rsidRPr="005401E4">
              <w:rPr>
                <w:rFonts w:hint="cs"/>
                <w:color w:val="000000" w:themeColor="text1"/>
                <w:cs/>
              </w:rPr>
              <w:t>4</w:t>
            </w:r>
          </w:p>
          <w:p w14:paraId="7E885C78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1) description: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ทำหน้าที่แสดงหน้าประวัติอนุมัติของผู้ใช้ ความสำคัญระดับ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50505EA7" w14:textId="77777777" w:rsidR="005401E4" w:rsidRPr="005401E4" w:rsidRDefault="005401E4" w:rsidP="005401E4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t xml:space="preserve">  2) inputs: </w:t>
            </w:r>
            <w:r w:rsidRPr="005401E4">
              <w:rPr>
                <w:rFonts w:hint="cs"/>
                <w:color w:val="000000" w:themeColor="text1"/>
                <w:cs/>
              </w:rPr>
              <w:t>กดปุ่มเพื่อแสดงหน้าประวัติการอนุมัติ</w:t>
            </w:r>
          </w:p>
          <w:p w14:paraId="364C1EA3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3) process:</w:t>
            </w:r>
            <w:r w:rsidRPr="005401E4">
              <w:rPr>
                <w:rFonts w:hint="cs"/>
                <w:color w:val="000000" w:themeColor="text1"/>
                <w:cs/>
              </w:rPr>
              <w:t xml:space="preserve"> แสดงประวัติการอนุมัติของผู้ใช้จากฐานข้อมู</w:t>
            </w:r>
            <w:r w:rsidRPr="005401E4">
              <w:rPr>
                <w:color w:val="000000" w:themeColor="text1"/>
                <w:cs/>
              </w:rPr>
              <w:t>ล</w:t>
            </w:r>
          </w:p>
          <w:p w14:paraId="21401142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4) outputs:</w:t>
            </w:r>
            <w:r w:rsidRPr="005401E4">
              <w:rPr>
                <w:rFonts w:hint="cs"/>
                <w:color w:val="000000" w:themeColor="text1"/>
                <w:cs/>
              </w:rPr>
              <w:t xml:space="preserve"> ประวัติการยืมของผู้ใช</w:t>
            </w:r>
            <w:r w:rsidRPr="005401E4">
              <w:rPr>
                <w:color w:val="000000" w:themeColor="text1"/>
                <w:cs/>
              </w:rPr>
              <w:t>้</w:t>
            </w:r>
          </w:p>
          <w:p w14:paraId="65E1CD6E" w14:textId="30D063F3" w:rsidR="005401E4" w:rsidRPr="005401E4" w:rsidRDefault="005401E4" w:rsidP="00815CC5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5) errors handling:</w:t>
            </w:r>
            <w:r w:rsidR="00815CC5">
              <w:rPr>
                <w:color w:val="000000" w:themeColor="text1"/>
                <w:cs/>
              </w:rPr>
              <w:tab/>
            </w:r>
          </w:p>
          <w:p w14:paraId="2292D1A6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rFonts w:hint="cs"/>
                <w:color w:val="000000" w:themeColor="text1"/>
                <w:cs/>
              </w:rPr>
              <w:t xml:space="preserve">3.1.3.3 </w:t>
            </w:r>
            <w:r w:rsidRPr="005401E4">
              <w:rPr>
                <w:color w:val="000000" w:themeColor="text1"/>
              </w:rPr>
              <w:t>functional req #1.</w:t>
            </w:r>
            <w:r w:rsidRPr="005401E4">
              <w:rPr>
                <w:rFonts w:hint="cs"/>
                <w:color w:val="000000" w:themeColor="text1"/>
                <w:cs/>
              </w:rPr>
              <w:t>5</w:t>
            </w:r>
          </w:p>
          <w:p w14:paraId="75819B3A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1) description: </w:t>
            </w:r>
            <w:r w:rsidRPr="005401E4">
              <w:rPr>
                <w:rFonts w:hint="cs"/>
                <w:color w:val="000000" w:themeColor="text1"/>
                <w:cs/>
              </w:rPr>
              <w:t xml:space="preserve">ทำหน้าที่แสดงหน้าประวัติคืนของผู้ใช้ ความสำคัญระดับ </w:t>
            </w:r>
            <w:r w:rsidRPr="005401E4">
              <w:rPr>
                <w:color w:val="000000" w:themeColor="text1"/>
              </w:rPr>
              <w:t>mandatory</w:t>
            </w:r>
          </w:p>
          <w:p w14:paraId="082CFCAE" w14:textId="77777777" w:rsidR="005401E4" w:rsidRPr="005401E4" w:rsidRDefault="005401E4" w:rsidP="005401E4">
            <w:pPr>
              <w:rPr>
                <w:color w:val="000000" w:themeColor="text1"/>
                <w:cs/>
              </w:rPr>
            </w:pPr>
            <w:r w:rsidRPr="005401E4">
              <w:rPr>
                <w:color w:val="000000" w:themeColor="text1"/>
              </w:rPr>
              <w:lastRenderedPageBreak/>
              <w:t xml:space="preserve">  2) inputs: </w:t>
            </w:r>
            <w:r w:rsidRPr="005401E4">
              <w:rPr>
                <w:rFonts w:hint="cs"/>
                <w:color w:val="000000" w:themeColor="text1"/>
                <w:cs/>
              </w:rPr>
              <w:t>กดปุ่มเพื่อแสดงหน้าประวัติการคืน</w:t>
            </w:r>
          </w:p>
          <w:p w14:paraId="40E65562" w14:textId="77777777" w:rsidR="005401E4" w:rsidRP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3) </w:t>
            </w:r>
            <w:proofErr w:type="gramStart"/>
            <w:r w:rsidRPr="005401E4">
              <w:rPr>
                <w:color w:val="000000" w:themeColor="text1"/>
              </w:rPr>
              <w:t>process:</w:t>
            </w:r>
            <w:r w:rsidRPr="005401E4">
              <w:rPr>
                <w:rFonts w:hint="cs"/>
                <w:color w:val="000000" w:themeColor="text1"/>
                <w:cs/>
              </w:rPr>
              <w:t>แสดงประวัติการยืมของผู้ใช้จากฐานข้อมูล</w:t>
            </w:r>
            <w:proofErr w:type="gramEnd"/>
          </w:p>
          <w:p w14:paraId="5F6676F4" w14:textId="6911A056" w:rsidR="005401E4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4) </w:t>
            </w:r>
            <w:proofErr w:type="gramStart"/>
            <w:r w:rsidRPr="005401E4">
              <w:rPr>
                <w:color w:val="000000" w:themeColor="text1"/>
              </w:rPr>
              <w:t>outputs:</w:t>
            </w:r>
            <w:r w:rsidRPr="005401E4">
              <w:rPr>
                <w:rFonts w:hint="cs"/>
                <w:color w:val="000000" w:themeColor="text1"/>
                <w:cs/>
              </w:rPr>
              <w:t>ประวัติการยืมของผู้ใช้</w:t>
            </w:r>
            <w:proofErr w:type="gramEnd"/>
          </w:p>
          <w:p w14:paraId="41E61719" w14:textId="45971EDE" w:rsidR="005401E4" w:rsidRPr="00815CC5" w:rsidRDefault="005401E4" w:rsidP="005401E4">
            <w:pPr>
              <w:rPr>
                <w:color w:val="000000" w:themeColor="text1"/>
              </w:rPr>
            </w:pPr>
            <w:r w:rsidRPr="005401E4">
              <w:rPr>
                <w:color w:val="000000" w:themeColor="text1"/>
              </w:rPr>
              <w:t xml:space="preserve">  5) errors handling:</w:t>
            </w:r>
          </w:p>
        </w:tc>
      </w:tr>
    </w:tbl>
    <w:p w14:paraId="17FD595B" w14:textId="540D782E" w:rsidR="005401E4" w:rsidRDefault="005401E4" w:rsidP="005401E4">
      <w:pPr>
        <w:rPr>
          <w:b/>
          <w:bCs/>
          <w:color w:val="000000" w:themeColor="text1"/>
        </w:rPr>
      </w:pPr>
    </w:p>
    <w:p w14:paraId="517DC650" w14:textId="77777777" w:rsidR="007970C7" w:rsidRDefault="007E4860" w:rsidP="007970C7">
      <w:pPr>
        <w:rPr>
          <w:b/>
          <w:bCs/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t>3.</w:t>
      </w:r>
      <w:r w:rsidR="002F3310" w:rsidRPr="005401E4">
        <w:rPr>
          <w:b/>
          <w:bCs/>
          <w:color w:val="000000" w:themeColor="text1"/>
        </w:rPr>
        <w:t>2</w:t>
      </w:r>
      <w:r w:rsidRPr="005401E4">
        <w:rPr>
          <w:rFonts w:hint="cs"/>
          <w:b/>
          <w:bCs/>
          <w:color w:val="000000" w:themeColor="text1"/>
          <w:cs/>
        </w:rPr>
        <w:t xml:space="preserve"> </w:t>
      </w:r>
      <w:r w:rsidR="00393770" w:rsidRPr="005401E4">
        <w:rPr>
          <w:b/>
          <w:bCs/>
          <w:color w:val="000000" w:themeColor="text1"/>
          <w:cs/>
        </w:rPr>
        <w:t xml:space="preserve">ความต้องการแบบ </w:t>
      </w:r>
      <w:r w:rsidR="00393770" w:rsidRPr="005401E4">
        <w:rPr>
          <w:b/>
          <w:bCs/>
          <w:color w:val="000000" w:themeColor="text1"/>
        </w:rPr>
        <w:t>Non-functional</w:t>
      </w:r>
    </w:p>
    <w:p w14:paraId="04AA7635" w14:textId="03A0F904" w:rsidR="00393770" w:rsidRPr="007970C7" w:rsidRDefault="00393770" w:rsidP="007970C7">
      <w:pPr>
        <w:spacing w:after="0"/>
        <w:rPr>
          <w:b/>
          <w:bCs/>
          <w:color w:val="000000" w:themeColor="text1"/>
        </w:rPr>
      </w:pPr>
      <w:r w:rsidRPr="007970C7">
        <w:rPr>
          <w:rFonts w:hint="cs"/>
          <w:cs/>
        </w:rPr>
        <w:t>ความใช้งานง่ายของระบบ (</w:t>
      </w:r>
      <w:r w:rsidRPr="007970C7">
        <w:t>Usability</w:t>
      </w:r>
      <w:r w:rsidRPr="007970C7">
        <w:rPr>
          <w:rFonts w:hint="cs"/>
          <w:cs/>
        </w:rPr>
        <w:t>)</w:t>
      </w:r>
      <w:r w:rsidRPr="007970C7">
        <w:t xml:space="preserve"> : </w:t>
      </w:r>
      <w:r w:rsidRPr="007970C7">
        <w:rPr>
          <w:rFonts w:hint="cs"/>
          <w:cs/>
        </w:rPr>
        <w:t>ผู้ใช้สามารถเข้าใจ และสามารถใช้งานระบบได้โดยง่าย</w:t>
      </w:r>
    </w:p>
    <w:p w14:paraId="6AF8C5D7" w14:textId="0AC3880D" w:rsidR="22FEA932" w:rsidRPr="007970C7" w:rsidRDefault="00393770" w:rsidP="007970C7">
      <w:pPr>
        <w:spacing w:after="0"/>
      </w:pPr>
      <w:r w:rsidRPr="007970C7">
        <w:rPr>
          <w:rFonts w:hint="cs"/>
          <w:cs/>
        </w:rPr>
        <w:t>การวัด</w:t>
      </w:r>
      <w:r w:rsidRPr="007970C7">
        <w:t xml:space="preserve"> :</w:t>
      </w:r>
      <w:r w:rsidRPr="007970C7">
        <w:rPr>
          <w:rFonts w:hint="cs"/>
          <w:cs/>
        </w:rPr>
        <w:t xml:space="preserve"> เมื่อผู้ใช้ผ่านการอบรม จะสามารถใช้ทุกฟังก์ชั่นที่มีอยู่ในระบบได้</w:t>
      </w:r>
    </w:p>
    <w:p w14:paraId="0A471612" w14:textId="77777777" w:rsidR="00393770" w:rsidRPr="005401E4" w:rsidRDefault="00393770" w:rsidP="00006E13">
      <w:pPr>
        <w:pStyle w:val="ListParagraph"/>
      </w:pPr>
    </w:p>
    <w:p w14:paraId="571DA0CE" w14:textId="77777777" w:rsidR="001E511D" w:rsidRPr="005401E4" w:rsidRDefault="001E511D" w:rsidP="007E4860">
      <w:pPr>
        <w:rPr>
          <w:b/>
          <w:bCs/>
          <w:color w:val="000000" w:themeColor="text1"/>
        </w:rPr>
      </w:pPr>
    </w:p>
    <w:p w14:paraId="1FB4D94D" w14:textId="77777777" w:rsidR="006E7044" w:rsidRDefault="006E7044" w:rsidP="007E4860">
      <w:pPr>
        <w:rPr>
          <w:b/>
          <w:bCs/>
          <w:color w:val="000000" w:themeColor="text1"/>
        </w:rPr>
      </w:pPr>
    </w:p>
    <w:p w14:paraId="5BFCB9A5" w14:textId="77777777" w:rsidR="006E7044" w:rsidRDefault="006E7044" w:rsidP="007E4860">
      <w:pPr>
        <w:rPr>
          <w:b/>
          <w:bCs/>
          <w:color w:val="000000" w:themeColor="text1"/>
        </w:rPr>
      </w:pPr>
    </w:p>
    <w:p w14:paraId="6556FC45" w14:textId="77777777" w:rsidR="006E7044" w:rsidRDefault="006E7044" w:rsidP="007E4860">
      <w:pPr>
        <w:rPr>
          <w:b/>
          <w:bCs/>
          <w:color w:val="000000" w:themeColor="text1"/>
        </w:rPr>
      </w:pPr>
    </w:p>
    <w:p w14:paraId="31925C44" w14:textId="77777777" w:rsidR="006E7044" w:rsidRDefault="006E7044" w:rsidP="007E4860">
      <w:pPr>
        <w:rPr>
          <w:b/>
          <w:bCs/>
          <w:color w:val="000000" w:themeColor="text1"/>
        </w:rPr>
      </w:pPr>
    </w:p>
    <w:p w14:paraId="7793F50D" w14:textId="77777777" w:rsidR="006E7044" w:rsidRDefault="006E7044" w:rsidP="007E4860">
      <w:pPr>
        <w:rPr>
          <w:b/>
          <w:bCs/>
          <w:color w:val="000000" w:themeColor="text1"/>
        </w:rPr>
      </w:pPr>
    </w:p>
    <w:p w14:paraId="0F40B7BF" w14:textId="77777777" w:rsidR="006E7044" w:rsidRDefault="006E7044" w:rsidP="007E4860">
      <w:pPr>
        <w:rPr>
          <w:b/>
          <w:bCs/>
          <w:color w:val="000000" w:themeColor="text1"/>
        </w:rPr>
      </w:pPr>
    </w:p>
    <w:p w14:paraId="683B7DF2" w14:textId="77777777" w:rsidR="006E7044" w:rsidRDefault="006E7044" w:rsidP="007E4860">
      <w:pPr>
        <w:rPr>
          <w:b/>
          <w:bCs/>
          <w:color w:val="000000" w:themeColor="text1"/>
        </w:rPr>
      </w:pPr>
    </w:p>
    <w:p w14:paraId="4E2D4AAD" w14:textId="77777777" w:rsidR="006E7044" w:rsidRDefault="006E7044" w:rsidP="007E4860">
      <w:pPr>
        <w:rPr>
          <w:b/>
          <w:bCs/>
          <w:color w:val="000000" w:themeColor="text1"/>
        </w:rPr>
      </w:pPr>
    </w:p>
    <w:p w14:paraId="43A0D947" w14:textId="77777777" w:rsidR="006E7044" w:rsidRDefault="006E7044" w:rsidP="007E4860">
      <w:pPr>
        <w:rPr>
          <w:b/>
          <w:bCs/>
          <w:color w:val="000000" w:themeColor="text1"/>
        </w:rPr>
      </w:pPr>
    </w:p>
    <w:p w14:paraId="7F90483E" w14:textId="77777777" w:rsidR="00282E6C" w:rsidRDefault="00282E6C" w:rsidP="007E4860">
      <w:pPr>
        <w:rPr>
          <w:b/>
          <w:bCs/>
          <w:color w:val="000000" w:themeColor="text1"/>
        </w:rPr>
      </w:pPr>
    </w:p>
    <w:p w14:paraId="65C06483" w14:textId="77777777" w:rsidR="00006E13" w:rsidRDefault="00006E13" w:rsidP="007E4860">
      <w:pPr>
        <w:rPr>
          <w:b/>
          <w:bCs/>
          <w:color w:val="000000" w:themeColor="text1"/>
        </w:rPr>
      </w:pPr>
    </w:p>
    <w:p w14:paraId="54FF9EC0" w14:textId="77777777" w:rsidR="00006E13" w:rsidRDefault="00006E13" w:rsidP="007E4860">
      <w:pPr>
        <w:rPr>
          <w:b/>
          <w:bCs/>
          <w:color w:val="000000" w:themeColor="text1"/>
        </w:rPr>
      </w:pPr>
    </w:p>
    <w:p w14:paraId="7C4F4DDF" w14:textId="77777777" w:rsidR="00006E13" w:rsidRDefault="00006E13" w:rsidP="007E4860">
      <w:pPr>
        <w:rPr>
          <w:b/>
          <w:bCs/>
          <w:color w:val="000000" w:themeColor="text1"/>
        </w:rPr>
      </w:pPr>
    </w:p>
    <w:p w14:paraId="2CB88950" w14:textId="6D79FF98" w:rsidR="001130E2" w:rsidRPr="005401E4" w:rsidRDefault="007E4860" w:rsidP="007E4860">
      <w:pPr>
        <w:rPr>
          <w:b/>
          <w:bCs/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lastRenderedPageBreak/>
        <w:t xml:space="preserve">4. </w:t>
      </w:r>
      <w:r w:rsidR="00683AE6" w:rsidRPr="005401E4">
        <w:rPr>
          <w:b/>
          <w:bCs/>
          <w:color w:val="000000" w:themeColor="text1"/>
          <w:cs/>
        </w:rPr>
        <w:t>แผนภาพ</w:t>
      </w:r>
      <w:r w:rsidR="00A64DBB" w:rsidRPr="005401E4">
        <w:rPr>
          <w:b/>
          <w:bCs/>
          <w:color w:val="000000" w:themeColor="text1"/>
          <w:cs/>
        </w:rPr>
        <w:t>การวิเคราะห์ระบบ</w:t>
      </w:r>
    </w:p>
    <w:p w14:paraId="7B233D38" w14:textId="685E298B" w:rsidR="00C977E1" w:rsidRPr="005401E4" w:rsidRDefault="00282E6C" w:rsidP="007E4860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4742CE3C" wp14:editId="7F6CA0A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030470" cy="4709160"/>
            <wp:effectExtent l="0" t="0" r="0" b="0"/>
            <wp:wrapTight wrapText="bothSides">
              <wp:wrapPolygon edited="0">
                <wp:start x="0" y="0"/>
                <wp:lineTo x="0" y="21495"/>
                <wp:lineTo x="21513" y="21495"/>
                <wp:lineTo x="2151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0464C" w14:textId="266A0521" w:rsidR="00282E6C" w:rsidRDefault="00282E6C" w:rsidP="00006E13">
      <w:pPr>
        <w:pStyle w:val="ListParagraph"/>
      </w:pPr>
    </w:p>
    <w:p w14:paraId="6BD7ED36" w14:textId="39A913D1" w:rsidR="001130E2" w:rsidRPr="00282E6C" w:rsidRDefault="00815CC5" w:rsidP="00282E6C">
      <w:pPr>
        <w:jc w:val="center"/>
        <w:rPr>
          <w:color w:val="000000" w:themeColor="text1"/>
          <w:cs/>
        </w:rPr>
      </w:pPr>
      <w:r w:rsidRPr="00282E6C">
        <w:rPr>
          <w:rFonts w:hint="cs"/>
          <w:b/>
          <w:bCs/>
          <w:color w:val="000000" w:themeColor="text1"/>
          <w:cs/>
        </w:rPr>
        <w:t>4.1</w:t>
      </w:r>
      <w:r w:rsidRPr="00282E6C">
        <w:rPr>
          <w:rFonts w:hint="cs"/>
          <w:color w:val="000000" w:themeColor="text1"/>
          <w:cs/>
        </w:rPr>
        <w:t xml:space="preserve"> </w:t>
      </w:r>
      <w:r w:rsidR="001130E2" w:rsidRPr="007970C7">
        <w:rPr>
          <w:rFonts w:hint="cs"/>
          <w:b/>
          <w:bCs/>
          <w:color w:val="000000" w:themeColor="text1"/>
          <w:cs/>
        </w:rPr>
        <w:t>แผนภาพ</w:t>
      </w:r>
      <w:r w:rsidR="001130E2" w:rsidRPr="00282E6C">
        <w:rPr>
          <w:rFonts w:hint="cs"/>
          <w:color w:val="000000" w:themeColor="text1"/>
          <w:cs/>
        </w:rPr>
        <w:t xml:space="preserve"> แสดง </w:t>
      </w:r>
      <w:r w:rsidR="001130E2" w:rsidRPr="00282E6C">
        <w:rPr>
          <w:color w:val="000000" w:themeColor="text1"/>
        </w:rPr>
        <w:t xml:space="preserve">Use Case Diagram </w:t>
      </w:r>
      <w:r w:rsidR="001130E2" w:rsidRPr="00282E6C">
        <w:rPr>
          <w:rFonts w:hint="cs"/>
          <w:color w:val="000000" w:themeColor="text1"/>
          <w:cs/>
        </w:rPr>
        <w:t>ของระบบ</w:t>
      </w:r>
    </w:p>
    <w:p w14:paraId="4E4E66C0" w14:textId="4A783CE5" w:rsidR="00D32DBA" w:rsidRDefault="00D32DBA" w:rsidP="00006E13">
      <w:pPr>
        <w:pStyle w:val="ListParagraph"/>
      </w:pPr>
    </w:p>
    <w:p w14:paraId="46CF7540" w14:textId="77B8324D" w:rsidR="00815CC5" w:rsidRDefault="00815CC5" w:rsidP="00006E13">
      <w:pPr>
        <w:pStyle w:val="ListParagraph"/>
      </w:pPr>
    </w:p>
    <w:p w14:paraId="51F3E88A" w14:textId="5FD1701C" w:rsidR="00815CC5" w:rsidRDefault="00815CC5" w:rsidP="00006E13">
      <w:pPr>
        <w:pStyle w:val="ListParagraph"/>
      </w:pPr>
    </w:p>
    <w:p w14:paraId="7341B47B" w14:textId="3AB5BDD5" w:rsidR="00815CC5" w:rsidRDefault="00815CC5" w:rsidP="00006E13">
      <w:pPr>
        <w:pStyle w:val="ListParagraph"/>
      </w:pPr>
    </w:p>
    <w:p w14:paraId="00EEBAD2" w14:textId="77777777" w:rsidR="00282E6C" w:rsidRDefault="00282E6C" w:rsidP="00282E6C">
      <w:pPr>
        <w:spacing w:after="0"/>
        <w:jc w:val="center"/>
        <w:rPr>
          <w:b/>
          <w:bCs/>
          <w:noProof/>
        </w:rPr>
      </w:pPr>
    </w:p>
    <w:p w14:paraId="46D0371B" w14:textId="77777777" w:rsidR="00282E6C" w:rsidRDefault="00282E6C" w:rsidP="00282E6C">
      <w:pPr>
        <w:spacing w:after="0"/>
        <w:jc w:val="center"/>
        <w:rPr>
          <w:b/>
          <w:bCs/>
          <w:noProof/>
        </w:rPr>
      </w:pPr>
    </w:p>
    <w:p w14:paraId="4ADC0ED1" w14:textId="77777777" w:rsidR="00282E6C" w:rsidRDefault="00282E6C" w:rsidP="00282E6C">
      <w:pPr>
        <w:spacing w:after="0"/>
        <w:jc w:val="center"/>
        <w:rPr>
          <w:b/>
          <w:bCs/>
          <w:noProof/>
        </w:rPr>
      </w:pPr>
    </w:p>
    <w:p w14:paraId="376171A0" w14:textId="77777777" w:rsidR="00282E6C" w:rsidRDefault="00282E6C" w:rsidP="00282E6C">
      <w:pPr>
        <w:spacing w:after="0"/>
        <w:jc w:val="center"/>
        <w:rPr>
          <w:b/>
          <w:bCs/>
          <w:noProof/>
        </w:rPr>
      </w:pPr>
    </w:p>
    <w:p w14:paraId="43A60376" w14:textId="401E4B5A" w:rsidR="00282E6C" w:rsidRDefault="00282E6C" w:rsidP="00282E6C">
      <w:pPr>
        <w:spacing w:after="0"/>
        <w:jc w:val="center"/>
        <w:rPr>
          <w:rFonts w:hint="cs"/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4D1511D8" wp14:editId="38E4E47C">
            <wp:extent cx="5731510" cy="5854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 diagram2_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BFB9" w14:textId="0DD8724F" w:rsidR="00815CC5" w:rsidRPr="00282E6C" w:rsidRDefault="00815CC5" w:rsidP="00282E6C">
      <w:pPr>
        <w:spacing w:after="0"/>
        <w:jc w:val="center"/>
        <w:rPr>
          <w:color w:val="000000" w:themeColor="text1"/>
          <w:cs/>
        </w:rPr>
      </w:pPr>
      <w:r w:rsidRPr="00282E6C">
        <w:rPr>
          <w:rFonts w:hint="cs"/>
          <w:b/>
          <w:bCs/>
          <w:cs/>
        </w:rPr>
        <w:t>4.2</w:t>
      </w:r>
      <w:r>
        <w:rPr>
          <w:rFonts w:hint="cs"/>
          <w:cs/>
        </w:rPr>
        <w:t xml:space="preserve"> </w:t>
      </w:r>
      <w:r w:rsidRPr="005401E4">
        <w:rPr>
          <w:rFonts w:hint="cs"/>
          <w:cs/>
        </w:rPr>
        <w:t>แผนภาพ แสดง</w:t>
      </w:r>
      <w:r>
        <w:rPr>
          <w:rFonts w:hint="cs"/>
          <w:cs/>
        </w:rPr>
        <w:t xml:space="preserve"> </w:t>
      </w:r>
      <w:r>
        <w:t>Activity</w:t>
      </w:r>
      <w:r w:rsidRPr="005401E4">
        <w:t xml:space="preserve"> Diagram </w:t>
      </w:r>
      <w:r w:rsidRPr="005401E4">
        <w:rPr>
          <w:rFonts w:hint="cs"/>
          <w:cs/>
        </w:rPr>
        <w:t>ของระบบ</w:t>
      </w:r>
    </w:p>
    <w:p w14:paraId="5804C9D0" w14:textId="4ABF0262" w:rsidR="00451D3A" w:rsidRPr="005401E4" w:rsidRDefault="00451D3A" w:rsidP="00006E13">
      <w:pPr>
        <w:pStyle w:val="ListParagraph"/>
        <w:numPr>
          <w:ilvl w:val="0"/>
          <w:numId w:val="0"/>
        </w:numPr>
        <w:ind w:left="1080"/>
      </w:pPr>
    </w:p>
    <w:p w14:paraId="1CCB50EE" w14:textId="3EEC8072" w:rsidR="00451D3A" w:rsidRPr="005401E4" w:rsidRDefault="00451D3A" w:rsidP="00006E13">
      <w:pPr>
        <w:pStyle w:val="ListParagraph"/>
        <w:numPr>
          <w:ilvl w:val="0"/>
          <w:numId w:val="0"/>
        </w:numPr>
        <w:ind w:left="1080"/>
      </w:pPr>
    </w:p>
    <w:p w14:paraId="120861EB" w14:textId="66A1394E" w:rsidR="00451D3A" w:rsidRPr="005401E4" w:rsidRDefault="00451D3A" w:rsidP="00006E13">
      <w:pPr>
        <w:ind w:left="720"/>
      </w:pPr>
    </w:p>
    <w:p w14:paraId="5220435F" w14:textId="3AC56BC7" w:rsidR="00451D3A" w:rsidRPr="005401E4" w:rsidRDefault="00451D3A" w:rsidP="00006E13">
      <w:pPr>
        <w:pStyle w:val="ListParagraph"/>
        <w:numPr>
          <w:ilvl w:val="0"/>
          <w:numId w:val="0"/>
        </w:numPr>
        <w:ind w:left="1080"/>
      </w:pPr>
    </w:p>
    <w:p w14:paraId="42C48A15" w14:textId="08F22AD6" w:rsidR="00451D3A" w:rsidRPr="005401E4" w:rsidRDefault="00451D3A" w:rsidP="00006E13">
      <w:pPr>
        <w:pStyle w:val="ListParagraph"/>
        <w:numPr>
          <w:ilvl w:val="0"/>
          <w:numId w:val="0"/>
        </w:numPr>
        <w:ind w:left="1080"/>
      </w:pPr>
    </w:p>
    <w:p w14:paraId="4D621A19" w14:textId="4790206D" w:rsidR="00451D3A" w:rsidRPr="005401E4" w:rsidRDefault="00451D3A" w:rsidP="00006E13">
      <w:pPr>
        <w:pStyle w:val="ListParagraph"/>
        <w:numPr>
          <w:ilvl w:val="0"/>
          <w:numId w:val="0"/>
        </w:numPr>
        <w:ind w:left="1080"/>
      </w:pPr>
    </w:p>
    <w:p w14:paraId="7F38CC49" w14:textId="410212CB" w:rsidR="00451D3A" w:rsidRPr="005401E4" w:rsidRDefault="00451D3A" w:rsidP="00006E13">
      <w:pPr>
        <w:pStyle w:val="ListParagraph"/>
        <w:numPr>
          <w:ilvl w:val="0"/>
          <w:numId w:val="0"/>
        </w:numPr>
        <w:ind w:left="1080"/>
      </w:pPr>
    </w:p>
    <w:p w14:paraId="232916CA" w14:textId="77777777" w:rsidR="007E4860" w:rsidRPr="005401E4" w:rsidRDefault="007E4860" w:rsidP="00006E13">
      <w:pPr>
        <w:pStyle w:val="ListParagraph"/>
        <w:numPr>
          <w:ilvl w:val="0"/>
          <w:numId w:val="0"/>
        </w:numPr>
        <w:ind w:left="1080"/>
      </w:pPr>
      <w:bookmarkStart w:id="3" w:name="_GoBack"/>
      <w:bookmarkEnd w:id="3"/>
    </w:p>
    <w:p w14:paraId="41F71970" w14:textId="77777777" w:rsidR="00282E6C" w:rsidRDefault="00282E6C" w:rsidP="007E4860">
      <w:pPr>
        <w:rPr>
          <w:b/>
          <w:bCs/>
          <w:color w:val="000000" w:themeColor="text1"/>
        </w:rPr>
      </w:pPr>
    </w:p>
    <w:p w14:paraId="5669387F" w14:textId="5B896BBD" w:rsidR="00683AE6" w:rsidRPr="005401E4" w:rsidRDefault="007E4860" w:rsidP="007E4860">
      <w:pPr>
        <w:rPr>
          <w:b/>
          <w:bCs/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lastRenderedPageBreak/>
        <w:t xml:space="preserve">5. </w:t>
      </w:r>
      <w:r w:rsidR="00683AE6" w:rsidRPr="005401E4">
        <w:rPr>
          <w:b/>
          <w:bCs/>
          <w:color w:val="000000" w:themeColor="text1"/>
          <w:cs/>
        </w:rPr>
        <w:t>ภาคผนวก</w:t>
      </w:r>
    </w:p>
    <w:p w14:paraId="1DA94392" w14:textId="37F39E7D" w:rsidR="008F42A8" w:rsidRPr="005401E4" w:rsidRDefault="001130E2" w:rsidP="001130E2">
      <w:pPr>
        <w:rPr>
          <w:color w:val="000000" w:themeColor="text1"/>
        </w:rPr>
      </w:pPr>
      <w:r w:rsidRPr="005401E4">
        <w:rPr>
          <w:noProof/>
          <w:color w:val="000000" w:themeColor="text1"/>
          <w:cs/>
        </w:rPr>
        <w:drawing>
          <wp:anchor distT="0" distB="0" distL="114300" distR="114300" simplePos="0" relativeHeight="251661312" behindDoc="0" locked="0" layoutInCell="1" allowOverlap="1" wp14:anchorId="5320EA86" wp14:editId="24F2CC5D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4137660" cy="59969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3FFAC" w14:textId="5244304A" w:rsidR="001130E2" w:rsidRPr="005401E4" w:rsidRDefault="001130E2" w:rsidP="001130E2">
      <w:pPr>
        <w:rPr>
          <w:color w:val="000000" w:themeColor="text1"/>
        </w:rPr>
      </w:pPr>
    </w:p>
    <w:p w14:paraId="1CFD79AD" w14:textId="43319FD0" w:rsidR="001130E2" w:rsidRPr="005401E4" w:rsidRDefault="001130E2" w:rsidP="001130E2">
      <w:pPr>
        <w:rPr>
          <w:color w:val="000000" w:themeColor="text1"/>
        </w:rPr>
      </w:pPr>
    </w:p>
    <w:p w14:paraId="61CCD0B8" w14:textId="096FFABD" w:rsidR="001130E2" w:rsidRPr="005401E4" w:rsidRDefault="001130E2" w:rsidP="001130E2">
      <w:pPr>
        <w:rPr>
          <w:color w:val="000000" w:themeColor="text1"/>
        </w:rPr>
      </w:pPr>
    </w:p>
    <w:p w14:paraId="27F2DA9C" w14:textId="2AB9641F" w:rsidR="001130E2" w:rsidRPr="005401E4" w:rsidRDefault="001130E2" w:rsidP="001130E2">
      <w:pPr>
        <w:rPr>
          <w:color w:val="000000" w:themeColor="text1"/>
        </w:rPr>
      </w:pPr>
    </w:p>
    <w:p w14:paraId="2542BDC0" w14:textId="0C7622FA" w:rsidR="001130E2" w:rsidRPr="005401E4" w:rsidRDefault="001130E2" w:rsidP="001130E2">
      <w:pPr>
        <w:rPr>
          <w:color w:val="000000" w:themeColor="text1"/>
        </w:rPr>
      </w:pPr>
    </w:p>
    <w:p w14:paraId="2B289B73" w14:textId="4FE06152" w:rsidR="001130E2" w:rsidRPr="005401E4" w:rsidRDefault="001130E2" w:rsidP="001130E2">
      <w:pPr>
        <w:rPr>
          <w:color w:val="000000" w:themeColor="text1"/>
        </w:rPr>
      </w:pPr>
    </w:p>
    <w:p w14:paraId="6E0258C2" w14:textId="6B13FFBD" w:rsidR="001130E2" w:rsidRPr="005401E4" w:rsidRDefault="001130E2" w:rsidP="001130E2">
      <w:pPr>
        <w:rPr>
          <w:color w:val="000000" w:themeColor="text1"/>
        </w:rPr>
      </w:pPr>
    </w:p>
    <w:p w14:paraId="7946D9D6" w14:textId="2E1FE167" w:rsidR="001130E2" w:rsidRPr="005401E4" w:rsidRDefault="001130E2" w:rsidP="001130E2">
      <w:pPr>
        <w:rPr>
          <w:color w:val="000000" w:themeColor="text1"/>
        </w:rPr>
      </w:pPr>
    </w:p>
    <w:p w14:paraId="1816ED3C" w14:textId="4297CED8" w:rsidR="001130E2" w:rsidRPr="005401E4" w:rsidRDefault="001130E2" w:rsidP="001130E2">
      <w:pPr>
        <w:rPr>
          <w:color w:val="000000" w:themeColor="text1"/>
        </w:rPr>
      </w:pPr>
    </w:p>
    <w:p w14:paraId="54E70936" w14:textId="3E59472A" w:rsidR="001130E2" w:rsidRPr="005401E4" w:rsidRDefault="001130E2" w:rsidP="001130E2">
      <w:pPr>
        <w:rPr>
          <w:color w:val="000000" w:themeColor="text1"/>
        </w:rPr>
      </w:pPr>
    </w:p>
    <w:p w14:paraId="020BFB57" w14:textId="20B5ED5B" w:rsidR="001130E2" w:rsidRPr="005401E4" w:rsidRDefault="001130E2" w:rsidP="001130E2">
      <w:pPr>
        <w:rPr>
          <w:color w:val="000000" w:themeColor="text1"/>
        </w:rPr>
      </w:pPr>
    </w:p>
    <w:p w14:paraId="7E5F911A" w14:textId="334E8982" w:rsidR="001130E2" w:rsidRPr="005401E4" w:rsidRDefault="001130E2" w:rsidP="001130E2">
      <w:pPr>
        <w:rPr>
          <w:color w:val="000000" w:themeColor="text1"/>
        </w:rPr>
      </w:pPr>
    </w:p>
    <w:p w14:paraId="66FE0BD4" w14:textId="3B18A86C" w:rsidR="001130E2" w:rsidRPr="005401E4" w:rsidRDefault="001130E2" w:rsidP="001130E2">
      <w:pPr>
        <w:rPr>
          <w:color w:val="000000" w:themeColor="text1"/>
        </w:rPr>
      </w:pPr>
    </w:p>
    <w:p w14:paraId="3322E36D" w14:textId="78ECCD4E" w:rsidR="001130E2" w:rsidRPr="005401E4" w:rsidRDefault="001130E2" w:rsidP="001130E2">
      <w:pPr>
        <w:tabs>
          <w:tab w:val="left" w:pos="5448"/>
        </w:tabs>
        <w:jc w:val="center"/>
        <w:rPr>
          <w:color w:val="000000" w:themeColor="text1"/>
        </w:rPr>
      </w:pPr>
    </w:p>
    <w:p w14:paraId="2F8D287E" w14:textId="0484AFE8" w:rsidR="001130E2" w:rsidRDefault="00393770" w:rsidP="001130E2">
      <w:pPr>
        <w:tabs>
          <w:tab w:val="left" w:pos="5448"/>
        </w:tabs>
        <w:jc w:val="center"/>
        <w:rPr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t xml:space="preserve">ภาพที่ </w:t>
      </w:r>
      <w:r w:rsidR="007E4860" w:rsidRPr="005401E4">
        <w:rPr>
          <w:rFonts w:hint="cs"/>
          <w:b/>
          <w:bCs/>
          <w:color w:val="000000" w:themeColor="text1"/>
          <w:cs/>
        </w:rPr>
        <w:t>2</w:t>
      </w:r>
      <w:r w:rsidRPr="005401E4">
        <w:rPr>
          <w:rFonts w:hint="cs"/>
          <w:color w:val="000000" w:themeColor="text1"/>
          <w:cs/>
        </w:rPr>
        <w:t xml:space="preserve"> </w:t>
      </w:r>
      <w:r w:rsidR="001130E2" w:rsidRPr="005401E4">
        <w:rPr>
          <w:rFonts w:hint="cs"/>
          <w:color w:val="000000" w:themeColor="text1"/>
          <w:cs/>
        </w:rPr>
        <w:t>แบบฟอร์มขอยืมสิ่งของและอุปกรณ์</w:t>
      </w:r>
    </w:p>
    <w:p w14:paraId="715D1D43" w14:textId="1C388635" w:rsidR="00282E6C" w:rsidRDefault="00282E6C" w:rsidP="001130E2">
      <w:pPr>
        <w:tabs>
          <w:tab w:val="left" w:pos="5448"/>
        </w:tabs>
        <w:jc w:val="center"/>
        <w:rPr>
          <w:color w:val="000000" w:themeColor="text1"/>
        </w:rPr>
      </w:pPr>
    </w:p>
    <w:p w14:paraId="3F816443" w14:textId="61F04357" w:rsidR="00282E6C" w:rsidRDefault="00282E6C" w:rsidP="001130E2">
      <w:pPr>
        <w:tabs>
          <w:tab w:val="left" w:pos="5448"/>
        </w:tabs>
        <w:jc w:val="center"/>
        <w:rPr>
          <w:color w:val="000000" w:themeColor="text1"/>
        </w:rPr>
      </w:pPr>
    </w:p>
    <w:p w14:paraId="59545B1D" w14:textId="143840B4" w:rsidR="00282E6C" w:rsidRDefault="00282E6C" w:rsidP="001130E2">
      <w:pPr>
        <w:tabs>
          <w:tab w:val="left" w:pos="5448"/>
        </w:tabs>
        <w:jc w:val="center"/>
        <w:rPr>
          <w:color w:val="000000" w:themeColor="text1"/>
        </w:rPr>
      </w:pPr>
    </w:p>
    <w:p w14:paraId="112FDA63" w14:textId="2922C6DD" w:rsidR="009D104C" w:rsidRDefault="009D104C"/>
    <w:tbl>
      <w:tblPr>
        <w:tblStyle w:val="TableGrid"/>
        <w:tblpPr w:leftFromText="180" w:rightFromText="180" w:vertAnchor="page" w:horzAnchor="margin" w:tblpXSpec="center" w:tblpY="3217"/>
        <w:tblW w:w="11519" w:type="dxa"/>
        <w:tblLayout w:type="fixed"/>
        <w:tblLook w:val="04A0" w:firstRow="1" w:lastRow="0" w:firstColumn="1" w:lastColumn="0" w:noHBand="0" w:noVBand="1"/>
      </w:tblPr>
      <w:tblGrid>
        <w:gridCol w:w="796"/>
        <w:gridCol w:w="710"/>
        <w:gridCol w:w="992"/>
        <w:gridCol w:w="1134"/>
        <w:gridCol w:w="1134"/>
        <w:gridCol w:w="104"/>
        <w:gridCol w:w="775"/>
        <w:gridCol w:w="848"/>
        <w:gridCol w:w="704"/>
        <w:gridCol w:w="829"/>
        <w:gridCol w:w="815"/>
        <w:gridCol w:w="1028"/>
        <w:gridCol w:w="850"/>
        <w:gridCol w:w="786"/>
        <w:gridCol w:w="14"/>
      </w:tblGrid>
      <w:tr w:rsidR="009D104C" w14:paraId="58F3D51A" w14:textId="77777777" w:rsidTr="009D104C">
        <w:trPr>
          <w:gridAfter w:val="1"/>
          <w:wAfter w:w="14" w:type="dxa"/>
          <w:trHeight w:val="397"/>
        </w:trPr>
        <w:tc>
          <w:tcPr>
            <w:tcW w:w="10719" w:type="dxa"/>
            <w:gridSpan w:val="13"/>
          </w:tcPr>
          <w:p w14:paraId="4B889014" w14:textId="77777777" w:rsidR="009D104C" w:rsidRDefault="009D104C" w:rsidP="009D104C">
            <w:pPr>
              <w:jc w:val="center"/>
            </w:pPr>
            <w:r>
              <w:t>Web interface</w:t>
            </w:r>
          </w:p>
        </w:tc>
        <w:tc>
          <w:tcPr>
            <w:tcW w:w="786" w:type="dxa"/>
          </w:tcPr>
          <w:p w14:paraId="510C1E50" w14:textId="77777777" w:rsidR="009D104C" w:rsidRDefault="009D104C" w:rsidP="009D104C">
            <w:pPr>
              <w:jc w:val="center"/>
            </w:pPr>
            <w:r w:rsidRPr="00B35A37">
              <w:rPr>
                <w:sz w:val="20"/>
                <w:szCs w:val="24"/>
              </w:rPr>
              <w:t>printer</w:t>
            </w:r>
          </w:p>
        </w:tc>
      </w:tr>
      <w:tr w:rsidR="009D104C" w14:paraId="6E7FE801" w14:textId="77777777" w:rsidTr="009D104C">
        <w:trPr>
          <w:trHeight w:val="1698"/>
        </w:trPr>
        <w:tc>
          <w:tcPr>
            <w:tcW w:w="796" w:type="dxa"/>
          </w:tcPr>
          <w:p w14:paraId="1D4331D2" w14:textId="77777777" w:rsidR="009D104C" w:rsidRDefault="009D104C" w:rsidP="009D104C">
            <w:r>
              <w:t xml:space="preserve">Login </w:t>
            </w:r>
          </w:p>
        </w:tc>
        <w:tc>
          <w:tcPr>
            <w:tcW w:w="710" w:type="dxa"/>
          </w:tcPr>
          <w:p w14:paraId="35DB03EE" w14:textId="77777777" w:rsidR="009D104C" w:rsidRDefault="009D104C" w:rsidP="009D104C">
            <w:pPr>
              <w:rPr>
                <w:cs/>
              </w:rPr>
            </w:pPr>
            <w:r>
              <w:rPr>
                <w:rFonts w:hint="cs"/>
                <w:cs/>
              </w:rPr>
              <w:t>การยืม</w:t>
            </w:r>
          </w:p>
        </w:tc>
        <w:tc>
          <w:tcPr>
            <w:tcW w:w="992" w:type="dxa"/>
          </w:tcPr>
          <w:p w14:paraId="2E32959B" w14:textId="77777777" w:rsidR="009D104C" w:rsidRDefault="009D104C" w:rsidP="009D104C">
            <w:r>
              <w:rPr>
                <w:rFonts w:hint="cs"/>
                <w:cs/>
              </w:rPr>
              <w:t>การค้นหา</w:t>
            </w:r>
          </w:p>
          <w:p w14:paraId="65A23479" w14:textId="77777777" w:rsidR="009D104C" w:rsidRDefault="009D104C" w:rsidP="009D104C">
            <w:pPr>
              <w:rPr>
                <w:cs/>
              </w:rPr>
            </w:pPr>
            <w:r>
              <w:rPr>
                <w:rFonts w:hint="cs"/>
                <w:cs/>
              </w:rPr>
              <w:t>รายการยืม</w:t>
            </w:r>
          </w:p>
        </w:tc>
        <w:tc>
          <w:tcPr>
            <w:tcW w:w="1134" w:type="dxa"/>
          </w:tcPr>
          <w:p w14:paraId="1AC3E5A5" w14:textId="77777777" w:rsidR="009D104C" w:rsidRDefault="009D104C" w:rsidP="009D104C">
            <w:pPr>
              <w:rPr>
                <w:cs/>
              </w:rPr>
            </w:pPr>
            <w:r>
              <w:rPr>
                <w:rFonts w:hint="cs"/>
                <w:cs/>
              </w:rPr>
              <w:t>การจัดการการยืม</w:t>
            </w:r>
          </w:p>
        </w:tc>
        <w:tc>
          <w:tcPr>
            <w:tcW w:w="1134" w:type="dxa"/>
          </w:tcPr>
          <w:p w14:paraId="684D9CB1" w14:textId="77777777" w:rsidR="009D104C" w:rsidRDefault="009D104C" w:rsidP="009D104C">
            <w:pPr>
              <w:rPr>
                <w:cs/>
              </w:rPr>
            </w:pPr>
            <w:r>
              <w:rPr>
                <w:rFonts w:hint="cs"/>
                <w:cs/>
              </w:rPr>
              <w:t>การกำหนดวันการคืน</w:t>
            </w:r>
          </w:p>
        </w:tc>
        <w:tc>
          <w:tcPr>
            <w:tcW w:w="879" w:type="dxa"/>
            <w:gridSpan w:val="2"/>
          </w:tcPr>
          <w:p w14:paraId="04812385" w14:textId="77777777" w:rsidR="009D104C" w:rsidRDefault="009D104C" w:rsidP="009D104C">
            <w:r>
              <w:rPr>
                <w:rFonts w:hint="cs"/>
                <w:cs/>
              </w:rPr>
              <w:t>การแสดงประวติการยืม</w:t>
            </w:r>
          </w:p>
        </w:tc>
        <w:tc>
          <w:tcPr>
            <w:tcW w:w="848" w:type="dxa"/>
          </w:tcPr>
          <w:p w14:paraId="693C6A66" w14:textId="77777777" w:rsidR="009D104C" w:rsidRDefault="009D104C" w:rsidP="009D104C">
            <w:r>
              <w:rPr>
                <w:rFonts w:hint="cs"/>
                <w:cs/>
              </w:rPr>
              <w:t>การแสดงประวัติการคืน</w:t>
            </w:r>
          </w:p>
        </w:tc>
        <w:tc>
          <w:tcPr>
            <w:tcW w:w="704" w:type="dxa"/>
          </w:tcPr>
          <w:p w14:paraId="4DCAB707" w14:textId="77777777" w:rsidR="009D104C" w:rsidRDefault="009D104C" w:rsidP="009D104C">
            <w:r>
              <w:rPr>
                <w:rFonts w:hint="cs"/>
                <w:cs/>
              </w:rPr>
              <w:t>การแก้ไขการยืม</w:t>
            </w:r>
          </w:p>
        </w:tc>
        <w:tc>
          <w:tcPr>
            <w:tcW w:w="829" w:type="dxa"/>
          </w:tcPr>
          <w:p w14:paraId="74DC5790" w14:textId="77777777" w:rsidR="009D104C" w:rsidRDefault="009D104C" w:rsidP="009D104C">
            <w:r>
              <w:rPr>
                <w:rFonts w:hint="cs"/>
                <w:cs/>
              </w:rPr>
              <w:t>การค้นหาประวัติการยืม</w:t>
            </w:r>
          </w:p>
        </w:tc>
        <w:tc>
          <w:tcPr>
            <w:tcW w:w="815" w:type="dxa"/>
          </w:tcPr>
          <w:p w14:paraId="44182F37" w14:textId="77777777" w:rsidR="009D104C" w:rsidRDefault="009D104C" w:rsidP="009D104C">
            <w:r>
              <w:rPr>
                <w:rFonts w:hint="cs"/>
                <w:cs/>
              </w:rPr>
              <w:t>การอนุมัติ</w:t>
            </w:r>
          </w:p>
        </w:tc>
        <w:tc>
          <w:tcPr>
            <w:tcW w:w="1028" w:type="dxa"/>
          </w:tcPr>
          <w:p w14:paraId="6ED82D37" w14:textId="77777777" w:rsidR="009D104C" w:rsidRDefault="009D104C" w:rsidP="009D104C">
            <w:r>
              <w:rPr>
                <w:rFonts w:hint="cs"/>
                <w:cs/>
              </w:rPr>
              <w:t>การค้นหาประวัติการคืน</w:t>
            </w:r>
          </w:p>
        </w:tc>
        <w:tc>
          <w:tcPr>
            <w:tcW w:w="850" w:type="dxa"/>
          </w:tcPr>
          <w:p w14:paraId="764B87D2" w14:textId="77777777" w:rsidR="009D104C" w:rsidRDefault="009D104C" w:rsidP="009D104C">
            <w:r>
              <w:rPr>
                <w:rFonts w:hint="cs"/>
                <w:cs/>
              </w:rPr>
              <w:t>การค้นหาอุปกรณ์</w:t>
            </w:r>
          </w:p>
        </w:tc>
        <w:tc>
          <w:tcPr>
            <w:tcW w:w="800" w:type="dxa"/>
            <w:gridSpan w:val="2"/>
          </w:tcPr>
          <w:p w14:paraId="4AA67268" w14:textId="77777777" w:rsidR="009D104C" w:rsidRDefault="009D104C" w:rsidP="009D104C">
            <w:r>
              <w:rPr>
                <w:rFonts w:hint="cs"/>
                <w:cs/>
              </w:rPr>
              <w:t>การสั่งพิมพ์บทสรุป</w:t>
            </w:r>
          </w:p>
        </w:tc>
      </w:tr>
      <w:tr w:rsidR="009D104C" w14:paraId="29E5FFA6" w14:textId="77777777" w:rsidTr="009D104C">
        <w:trPr>
          <w:gridAfter w:val="1"/>
          <w:wAfter w:w="14" w:type="dxa"/>
          <w:trHeight w:val="1174"/>
        </w:trPr>
        <w:tc>
          <w:tcPr>
            <w:tcW w:w="1506" w:type="dxa"/>
            <w:gridSpan w:val="2"/>
          </w:tcPr>
          <w:p w14:paraId="3BF4619B" w14:textId="77777777" w:rsidR="009D104C" w:rsidRDefault="009D104C" w:rsidP="009D104C">
            <w:pPr>
              <w:rPr>
                <w:cs/>
              </w:rPr>
            </w:pPr>
            <w:r>
              <w:t xml:space="preserve">DAO </w:t>
            </w:r>
            <w:r>
              <w:rPr>
                <w:rFonts w:hint="cs"/>
                <w:cs/>
              </w:rPr>
              <w:t>สำหรับอาจารย์</w:t>
            </w:r>
          </w:p>
        </w:tc>
        <w:tc>
          <w:tcPr>
            <w:tcW w:w="3364" w:type="dxa"/>
            <w:gridSpan w:val="4"/>
          </w:tcPr>
          <w:p w14:paraId="295138DF" w14:textId="77777777" w:rsidR="009D104C" w:rsidRDefault="009D104C" w:rsidP="009D104C">
            <w:pPr>
              <w:rPr>
                <w:cs/>
              </w:rPr>
            </w:pPr>
            <w:r>
              <w:t xml:space="preserve">DAO </w:t>
            </w:r>
            <w:r>
              <w:rPr>
                <w:rFonts w:hint="cs"/>
                <w:cs/>
              </w:rPr>
              <w:t>สำหรับการยืม</w:t>
            </w:r>
          </w:p>
        </w:tc>
        <w:tc>
          <w:tcPr>
            <w:tcW w:w="3156" w:type="dxa"/>
            <w:gridSpan w:val="4"/>
          </w:tcPr>
          <w:p w14:paraId="2BFF9A61" w14:textId="77777777" w:rsidR="009D104C" w:rsidRDefault="009D104C" w:rsidP="009D104C">
            <w:pPr>
              <w:rPr>
                <w:cs/>
              </w:rPr>
            </w:pPr>
            <w:r>
              <w:t xml:space="preserve">DAO </w:t>
            </w:r>
            <w:r>
              <w:rPr>
                <w:rFonts w:hint="cs"/>
                <w:cs/>
              </w:rPr>
              <w:t>สำหรับการนิสิต</w:t>
            </w:r>
          </w:p>
        </w:tc>
        <w:tc>
          <w:tcPr>
            <w:tcW w:w="3479" w:type="dxa"/>
            <w:gridSpan w:val="4"/>
          </w:tcPr>
          <w:p w14:paraId="07D24D23" w14:textId="77777777" w:rsidR="009D104C" w:rsidRDefault="009D104C" w:rsidP="009D104C">
            <w:r>
              <w:t>DAO</w:t>
            </w:r>
            <w:r>
              <w:rPr>
                <w:rFonts w:hint="cs"/>
                <w:cs/>
              </w:rPr>
              <w:t xml:space="preserve"> สำหรับเจ้าหน้าที่</w:t>
            </w:r>
          </w:p>
        </w:tc>
      </w:tr>
      <w:tr w:rsidR="009D104C" w14:paraId="712DA30F" w14:textId="77777777" w:rsidTr="009D104C">
        <w:trPr>
          <w:gridAfter w:val="1"/>
          <w:wAfter w:w="14" w:type="dxa"/>
          <w:trHeight w:val="804"/>
        </w:trPr>
        <w:tc>
          <w:tcPr>
            <w:tcW w:w="11505" w:type="dxa"/>
            <w:gridSpan w:val="14"/>
          </w:tcPr>
          <w:p w14:paraId="778D452A" w14:textId="77777777" w:rsidR="009D104C" w:rsidRDefault="009D104C" w:rsidP="009D104C">
            <w:pPr>
              <w:jc w:val="center"/>
            </w:pPr>
          </w:p>
          <w:p w14:paraId="01A34F80" w14:textId="77777777" w:rsidR="009D104C" w:rsidRDefault="009D104C" w:rsidP="009D104C">
            <w:pPr>
              <w:jc w:val="center"/>
            </w:pPr>
            <w:r>
              <w:t>DB</w:t>
            </w:r>
          </w:p>
        </w:tc>
      </w:tr>
    </w:tbl>
    <w:p w14:paraId="4D16F2B6" w14:textId="71AC7D04" w:rsidR="00282E6C" w:rsidRDefault="009D104C" w:rsidP="001130E2">
      <w:pPr>
        <w:tabs>
          <w:tab w:val="left" w:pos="5448"/>
        </w:tabs>
        <w:jc w:val="center"/>
        <w:rPr>
          <w:rFonts w:hint="cs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A6E800" wp14:editId="4CE4FB91">
                <wp:simplePos x="0" y="0"/>
                <wp:positionH relativeFrom="column">
                  <wp:posOffset>3505200</wp:posOffset>
                </wp:positionH>
                <wp:positionV relativeFrom="paragraph">
                  <wp:posOffset>4007485</wp:posOffset>
                </wp:positionV>
                <wp:extent cx="2369820" cy="563880"/>
                <wp:effectExtent l="38100" t="38100" r="106680" b="12192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F078A67" w14:textId="77777777" w:rsidR="009D104C" w:rsidRPr="00B35A37" w:rsidRDefault="009D104C" w:rsidP="009D104C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</w:pPr>
                            <w:r w:rsidRPr="00B35A37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>ระบบฐานข้อมูลนนทรี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6E80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76pt;margin-top:315.55pt;width:186.6pt;height:44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">
                <v:shadow on="t" color="black" opacity="26214f" origin="-.5,-.5" offset=".74836mm,.74836mm"/>
                <v:textbox>
                  <w:txbxContent>
                    <w:p w14:paraId="5F078A67" w14:textId="77777777" w:rsidR="009D104C" w:rsidRPr="00B35A37" w:rsidRDefault="009D104C" w:rsidP="009D104C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cs/>
                        </w:rPr>
                      </w:pPr>
                      <w:r w:rsidRPr="00B35A37">
                        <w:rPr>
                          <w:rFonts w:hint="cs"/>
                          <w:b/>
                          <w:bCs/>
                          <w:sz w:val="44"/>
                          <w:szCs w:val="44"/>
                          <w:cs/>
                        </w:rPr>
                        <w:t>ระบบฐานข้อมูลนนทรี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3D9BB37" wp14:editId="492ECA63">
                <wp:simplePos x="0" y="0"/>
                <wp:positionH relativeFrom="column">
                  <wp:posOffset>121920</wp:posOffset>
                </wp:positionH>
                <wp:positionV relativeFrom="paragraph">
                  <wp:posOffset>4037965</wp:posOffset>
                </wp:positionV>
                <wp:extent cx="1691640" cy="487680"/>
                <wp:effectExtent l="38100" t="38100" r="118110" b="1219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164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7B1D1C7" w14:textId="77777777" w:rsidR="009D104C" w:rsidRPr="00B35A37" w:rsidRDefault="009D104C" w:rsidP="009D104C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B35A37">
                              <w:rPr>
                                <w:sz w:val="44"/>
                                <w:szCs w:val="44"/>
                              </w:rPr>
                              <w:t>Mail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9BB37" id="Text Box 2" o:spid="_x0000_s1027" type="#_x0000_t202" style="position:absolute;left:0;text-align:left;margin-left:9.6pt;margin-top:317.95pt;width:133.2pt;height:3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">
                <v:shadow on="t" color="black" opacity="26214f" origin="-.5,-.5" offset=".74836mm,.74836mm"/>
                <v:textbox>
                  <w:txbxContent>
                    <w:p w14:paraId="57B1D1C7" w14:textId="77777777" w:rsidR="009D104C" w:rsidRPr="00B35A37" w:rsidRDefault="009D104C" w:rsidP="009D104C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B35A37">
                        <w:rPr>
                          <w:sz w:val="44"/>
                          <w:szCs w:val="44"/>
                        </w:rPr>
                        <w:t>Mail Service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450715" w14:textId="2BFEBBCF" w:rsidR="009D104C" w:rsidRDefault="009D104C" w:rsidP="009D104C">
      <w:pPr>
        <w:tabs>
          <w:tab w:val="left" w:pos="3816"/>
        </w:tabs>
      </w:pPr>
      <w:r>
        <w:tab/>
      </w:r>
    </w:p>
    <w:p w14:paraId="6677CEDC" w14:textId="1D47C5E2" w:rsidR="009D104C" w:rsidRDefault="009D104C" w:rsidP="009D104C">
      <w:pPr>
        <w:tabs>
          <w:tab w:val="left" w:pos="3816"/>
        </w:tabs>
      </w:pPr>
    </w:p>
    <w:p w14:paraId="657F4185" w14:textId="5E018406" w:rsidR="009D104C" w:rsidRDefault="009D104C" w:rsidP="009D104C">
      <w:pPr>
        <w:tabs>
          <w:tab w:val="left" w:pos="3816"/>
        </w:tabs>
      </w:pPr>
    </w:p>
    <w:p w14:paraId="46FA1261" w14:textId="029FF8FF" w:rsidR="009D104C" w:rsidRDefault="009D104C" w:rsidP="009D104C">
      <w:pPr>
        <w:tabs>
          <w:tab w:val="left" w:pos="3816"/>
        </w:tabs>
      </w:pPr>
    </w:p>
    <w:p w14:paraId="3B153A32" w14:textId="03F4C825" w:rsidR="009D104C" w:rsidRDefault="009D104C" w:rsidP="009D104C">
      <w:pPr>
        <w:tabs>
          <w:tab w:val="left" w:pos="5448"/>
        </w:tabs>
        <w:jc w:val="center"/>
        <w:rPr>
          <w:color w:val="000000" w:themeColor="text1"/>
        </w:rPr>
      </w:pPr>
      <w:r w:rsidRPr="005401E4">
        <w:rPr>
          <w:rFonts w:hint="cs"/>
          <w:b/>
          <w:bCs/>
          <w:color w:val="000000" w:themeColor="text1"/>
          <w:cs/>
        </w:rPr>
        <w:t xml:space="preserve">ภาพที่ </w:t>
      </w:r>
      <w:r>
        <w:rPr>
          <w:rFonts w:hint="cs"/>
          <w:b/>
          <w:bCs/>
          <w:color w:val="000000" w:themeColor="text1"/>
          <w:cs/>
        </w:rPr>
        <w:t>3</w:t>
      </w:r>
      <w:r w:rsidRPr="005401E4">
        <w:rPr>
          <w:rFonts w:hint="cs"/>
          <w:color w:val="000000" w:themeColor="text1"/>
          <w:cs/>
        </w:rPr>
        <w:t xml:space="preserve"> </w:t>
      </w:r>
      <w:r>
        <w:rPr>
          <w:rFonts w:hint="cs"/>
          <w:color w:val="000000" w:themeColor="text1"/>
          <w:cs/>
        </w:rPr>
        <w:t>การออกแบบสถาปัตยกรรม</w:t>
      </w:r>
    </w:p>
    <w:p w14:paraId="4E1FF560" w14:textId="77777777" w:rsidR="009D104C" w:rsidRPr="009D104C" w:rsidRDefault="009D104C" w:rsidP="009D104C">
      <w:pPr>
        <w:tabs>
          <w:tab w:val="left" w:pos="3816"/>
        </w:tabs>
        <w:jc w:val="center"/>
        <w:rPr>
          <w:rFonts w:hint="cs"/>
        </w:rPr>
      </w:pPr>
    </w:p>
    <w:p w14:paraId="7591D212" w14:textId="60AEF5E7" w:rsidR="009D104C" w:rsidRDefault="009D104C" w:rsidP="009D104C"/>
    <w:p w14:paraId="331C7D2E" w14:textId="66FB1484" w:rsidR="009D104C" w:rsidRDefault="009D104C" w:rsidP="009D104C"/>
    <w:p w14:paraId="494EFEBE" w14:textId="768FA359" w:rsidR="009D104C" w:rsidRDefault="009D104C" w:rsidP="009D104C"/>
    <w:p w14:paraId="7F7A95D9" w14:textId="1CD3A43D" w:rsidR="009D104C" w:rsidRDefault="009D104C" w:rsidP="009D104C"/>
    <w:p w14:paraId="7E507C1E" w14:textId="70B6816F" w:rsidR="009D104C" w:rsidRDefault="009D104C" w:rsidP="009D104C"/>
    <w:p w14:paraId="249066F4" w14:textId="52CA5A35" w:rsidR="009D104C" w:rsidRDefault="009D104C" w:rsidP="009D104C"/>
    <w:p w14:paraId="37F38C9B" w14:textId="3A530D42" w:rsidR="009D104C" w:rsidRPr="009D104C" w:rsidRDefault="007970C7" w:rsidP="009D104C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6B27C60D" wp14:editId="0DB02A4A">
            <wp:extent cx="4541520" cy="5974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3C40" w14:textId="5E7FE33E" w:rsidR="009D104C" w:rsidRPr="007970C7" w:rsidRDefault="007970C7" w:rsidP="007970C7">
      <w:pPr>
        <w:jc w:val="center"/>
        <w:rPr>
          <w:rFonts w:hint="cs"/>
          <w:cs/>
        </w:rPr>
      </w:pPr>
      <w:r>
        <w:rPr>
          <w:rFonts w:hint="cs"/>
          <w:b/>
          <w:bCs/>
          <w:cs/>
        </w:rPr>
        <w:t xml:space="preserve">แผนภาพ </w:t>
      </w:r>
      <w:r>
        <w:rPr>
          <w:rFonts w:hint="cs"/>
          <w:cs/>
        </w:rPr>
        <w:t xml:space="preserve">การออกแบบ </w:t>
      </w:r>
      <w:r>
        <w:t xml:space="preserve">Screen Flow + Prototype </w:t>
      </w:r>
      <w:r>
        <w:rPr>
          <w:rFonts w:hint="cs"/>
          <w:cs/>
        </w:rPr>
        <w:t>ในส่วนของนิสิต</w:t>
      </w:r>
    </w:p>
    <w:p w14:paraId="424B7BA0" w14:textId="64D2812A" w:rsidR="009D104C" w:rsidRPr="009D104C" w:rsidRDefault="009D104C" w:rsidP="009D104C">
      <w:pPr>
        <w:rPr>
          <w:rFonts w:hint="cs"/>
        </w:rPr>
      </w:pPr>
    </w:p>
    <w:p w14:paraId="7AB21281" w14:textId="1C7CCE6F" w:rsidR="009D104C" w:rsidRPr="009D104C" w:rsidRDefault="009D104C" w:rsidP="009D104C">
      <w:pPr>
        <w:rPr>
          <w:rFonts w:hint="cs"/>
        </w:rPr>
      </w:pPr>
    </w:p>
    <w:p w14:paraId="7B083DA1" w14:textId="6B3DA4F3" w:rsidR="009D104C" w:rsidRDefault="009D104C" w:rsidP="007970C7">
      <w:pPr>
        <w:jc w:val="center"/>
      </w:pPr>
    </w:p>
    <w:p w14:paraId="36EDFFE7" w14:textId="637F240C" w:rsidR="007970C7" w:rsidRDefault="007970C7" w:rsidP="007970C7">
      <w:pPr>
        <w:jc w:val="center"/>
      </w:pPr>
    </w:p>
    <w:p w14:paraId="1F96C61D" w14:textId="5DA7D570" w:rsidR="007970C7" w:rsidRDefault="00031667" w:rsidP="007970C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DD39840" wp14:editId="7098844A">
            <wp:extent cx="4533900" cy="60502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9D0C" w14:textId="716EDA8C" w:rsidR="00031667" w:rsidRPr="007970C7" w:rsidRDefault="00031667" w:rsidP="00031667">
      <w:pPr>
        <w:jc w:val="center"/>
        <w:rPr>
          <w:rFonts w:hint="cs"/>
          <w:cs/>
        </w:rPr>
      </w:pPr>
      <w:r>
        <w:rPr>
          <w:rFonts w:hint="cs"/>
          <w:b/>
          <w:bCs/>
          <w:cs/>
        </w:rPr>
        <w:t xml:space="preserve">แผนภาพ </w:t>
      </w:r>
      <w:r>
        <w:rPr>
          <w:rFonts w:hint="cs"/>
          <w:cs/>
        </w:rPr>
        <w:t xml:space="preserve">การออกแบบ </w:t>
      </w:r>
      <w:r>
        <w:t xml:space="preserve">Screen Flow + Prototype </w:t>
      </w:r>
      <w:r>
        <w:rPr>
          <w:rFonts w:hint="cs"/>
          <w:cs/>
        </w:rPr>
        <w:t>ในส่วนของ</w:t>
      </w:r>
      <w:r>
        <w:rPr>
          <w:rFonts w:hint="cs"/>
          <w:cs/>
        </w:rPr>
        <w:t>อาจารย์</w:t>
      </w:r>
    </w:p>
    <w:p w14:paraId="0AB419EF" w14:textId="44C3232C" w:rsidR="00031667" w:rsidRDefault="00031667" w:rsidP="00031667">
      <w:pPr>
        <w:jc w:val="center"/>
      </w:pPr>
    </w:p>
    <w:p w14:paraId="0D2921A2" w14:textId="7DFC04BC" w:rsidR="00031667" w:rsidRDefault="00031667" w:rsidP="00031667">
      <w:pPr>
        <w:jc w:val="center"/>
      </w:pPr>
    </w:p>
    <w:p w14:paraId="484EAC0A" w14:textId="0D2ACC56" w:rsidR="00031667" w:rsidRDefault="00031667" w:rsidP="00031667">
      <w:pPr>
        <w:jc w:val="center"/>
      </w:pPr>
    </w:p>
    <w:p w14:paraId="3DEDA468" w14:textId="60C90737" w:rsidR="00031667" w:rsidRDefault="00031667" w:rsidP="00031667">
      <w:pPr>
        <w:jc w:val="center"/>
      </w:pPr>
    </w:p>
    <w:p w14:paraId="1B26B63A" w14:textId="3729A277" w:rsidR="00031667" w:rsidRDefault="00031667" w:rsidP="00031667">
      <w:pPr>
        <w:jc w:val="center"/>
      </w:pPr>
    </w:p>
    <w:p w14:paraId="534A8F70" w14:textId="66FEB3F5" w:rsidR="00031667" w:rsidRDefault="00031667" w:rsidP="00031667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34BA9184" wp14:editId="4890DB5A">
            <wp:extent cx="4541520" cy="6065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46F7" w14:textId="51ED3D47" w:rsidR="00031667" w:rsidRPr="007970C7" w:rsidRDefault="00031667" w:rsidP="00031667">
      <w:pPr>
        <w:jc w:val="center"/>
        <w:rPr>
          <w:rFonts w:hint="cs"/>
          <w:cs/>
        </w:rPr>
      </w:pPr>
      <w:r>
        <w:rPr>
          <w:rFonts w:hint="cs"/>
          <w:b/>
          <w:bCs/>
          <w:cs/>
        </w:rPr>
        <w:t xml:space="preserve">แผนภาพ </w:t>
      </w:r>
      <w:r>
        <w:rPr>
          <w:rFonts w:hint="cs"/>
          <w:cs/>
        </w:rPr>
        <w:t xml:space="preserve">การออกแบบ </w:t>
      </w:r>
      <w:r>
        <w:t xml:space="preserve">Screen Flow + Prototype </w:t>
      </w:r>
      <w:r>
        <w:rPr>
          <w:rFonts w:hint="cs"/>
          <w:cs/>
        </w:rPr>
        <w:t>ในส่วนของ</w:t>
      </w:r>
      <w:r>
        <w:rPr>
          <w:rFonts w:hint="cs"/>
          <w:cs/>
        </w:rPr>
        <w:t>ผู้ดูแลระบบ</w:t>
      </w:r>
    </w:p>
    <w:p w14:paraId="544AA22F" w14:textId="15549E05" w:rsidR="00031667" w:rsidRDefault="00031667" w:rsidP="00031667">
      <w:pPr>
        <w:jc w:val="center"/>
      </w:pPr>
    </w:p>
    <w:p w14:paraId="6A3ED565" w14:textId="078D6AA6" w:rsidR="00031667" w:rsidRDefault="00031667" w:rsidP="00031667">
      <w:pPr>
        <w:jc w:val="center"/>
      </w:pPr>
    </w:p>
    <w:p w14:paraId="57410572" w14:textId="747AC785" w:rsidR="00031667" w:rsidRDefault="00031667" w:rsidP="00031667">
      <w:pPr>
        <w:jc w:val="center"/>
      </w:pPr>
    </w:p>
    <w:p w14:paraId="254522BE" w14:textId="68529C60" w:rsidR="00031667" w:rsidRDefault="00031667" w:rsidP="00031667">
      <w:pPr>
        <w:jc w:val="center"/>
      </w:pPr>
    </w:p>
    <w:p w14:paraId="07BA7860" w14:textId="77777777" w:rsidR="00031667" w:rsidRDefault="00031667" w:rsidP="00031667"/>
    <w:p w14:paraId="331C135E" w14:textId="5D86F5E3" w:rsidR="00031667" w:rsidRPr="008C6916" w:rsidRDefault="008C6916" w:rsidP="00031667">
      <w:pPr>
        <w:rPr>
          <w:b/>
          <w:bCs/>
        </w:rPr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67456" behindDoc="1" locked="0" layoutInCell="1" allowOverlap="1" wp14:anchorId="573E5B88" wp14:editId="50293FA2">
            <wp:simplePos x="0" y="0"/>
            <wp:positionH relativeFrom="margin">
              <wp:align>right</wp:align>
            </wp:positionH>
            <wp:positionV relativeFrom="paragraph">
              <wp:posOffset>467187</wp:posOffset>
            </wp:positionV>
            <wp:extent cx="5937330" cy="2784301"/>
            <wp:effectExtent l="0" t="0" r="635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er nisit p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330" cy="2784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667" w:rsidRPr="008C6916">
        <w:rPr>
          <w:rFonts w:hint="cs"/>
          <w:b/>
          <w:bCs/>
          <w:cs/>
        </w:rPr>
        <w:t>ภาพการออกแบบ</w:t>
      </w:r>
      <w:r w:rsidR="00031667" w:rsidRPr="008C6916">
        <w:rPr>
          <w:rFonts w:hint="cs"/>
          <w:b/>
          <w:bCs/>
          <w:cs/>
        </w:rPr>
        <w:t xml:space="preserve"> </w:t>
      </w:r>
      <w:r w:rsidR="00031667" w:rsidRPr="008C6916">
        <w:rPr>
          <w:b/>
          <w:bCs/>
        </w:rPr>
        <w:t>User Interface</w:t>
      </w:r>
      <w:r w:rsidR="00031667" w:rsidRPr="008C6916">
        <w:rPr>
          <w:rFonts w:hint="cs"/>
          <w:b/>
          <w:bCs/>
          <w:cs/>
        </w:rPr>
        <w:t xml:space="preserve"> ในส่วนของนิสิต</w:t>
      </w:r>
    </w:p>
    <w:p w14:paraId="2BC71D67" w14:textId="2F96902E" w:rsidR="00031667" w:rsidRPr="007970C7" w:rsidRDefault="00031667" w:rsidP="00031667">
      <w:pPr>
        <w:rPr>
          <w:rFonts w:hint="cs"/>
          <w:cs/>
        </w:rPr>
      </w:pPr>
    </w:p>
    <w:p w14:paraId="7769574E" w14:textId="109D5CA8" w:rsidR="00031667" w:rsidRDefault="00031667" w:rsidP="00031667">
      <w:pPr>
        <w:tabs>
          <w:tab w:val="left" w:pos="5640"/>
        </w:tabs>
        <w:jc w:val="center"/>
        <w:rPr>
          <w:rFonts w:hint="cs"/>
        </w:rPr>
      </w:pPr>
    </w:p>
    <w:p w14:paraId="3F0FD0BE" w14:textId="39D85204" w:rsidR="008C6916" w:rsidRPr="008C6916" w:rsidRDefault="008C6916" w:rsidP="008C6916">
      <w:pPr>
        <w:rPr>
          <w:rFonts w:hint="cs"/>
        </w:rPr>
      </w:pPr>
    </w:p>
    <w:p w14:paraId="78C1E7B3" w14:textId="025BC902" w:rsidR="008C6916" w:rsidRPr="008C6916" w:rsidRDefault="008C6916" w:rsidP="008C6916">
      <w:pPr>
        <w:rPr>
          <w:rFonts w:hint="cs"/>
        </w:rPr>
      </w:pPr>
    </w:p>
    <w:p w14:paraId="30E8435B" w14:textId="4525159A" w:rsidR="008C6916" w:rsidRPr="008C6916" w:rsidRDefault="008C6916" w:rsidP="008C6916">
      <w:pPr>
        <w:rPr>
          <w:rFonts w:hint="cs"/>
        </w:rPr>
      </w:pPr>
    </w:p>
    <w:p w14:paraId="46E2FB9A" w14:textId="190BC3B8" w:rsidR="008C6916" w:rsidRDefault="008C6916" w:rsidP="008C6916">
      <w:pPr>
        <w:jc w:val="center"/>
        <w:rPr>
          <w:b/>
          <w:bCs/>
        </w:rPr>
      </w:pPr>
    </w:p>
    <w:p w14:paraId="73D5BAA2" w14:textId="6E8E3B53" w:rsidR="008C6916" w:rsidRPr="008C6916" w:rsidRDefault="008C6916" w:rsidP="00006E13">
      <w:pPr>
        <w:pStyle w:val="ListParagraph"/>
        <w:numPr>
          <w:ilvl w:val="0"/>
          <w:numId w:val="28"/>
        </w:numPr>
      </w:pPr>
      <w:r w:rsidRPr="008C6916">
        <w:rPr>
          <w:rFonts w:hint="cs"/>
          <w:cs/>
        </w:rPr>
        <w:t>หน้าบัญชีผู้ใช้</w:t>
      </w:r>
    </w:p>
    <w:p w14:paraId="3E9F9503" w14:textId="1EBA0E74" w:rsidR="008C6916" w:rsidRDefault="008C6916" w:rsidP="008C6916">
      <w:pPr>
        <w:jc w:val="center"/>
        <w:rPr>
          <w:rFonts w:hint="cs"/>
        </w:rPr>
      </w:pPr>
      <w:r>
        <w:rPr>
          <w:rFonts w:hint="cs"/>
          <w:noProof/>
        </w:rPr>
        <w:drawing>
          <wp:anchor distT="0" distB="0" distL="114300" distR="114300" simplePos="0" relativeHeight="251668480" behindDoc="1" locked="0" layoutInCell="1" allowOverlap="1" wp14:anchorId="3949EAF5" wp14:editId="5EC58E17">
            <wp:simplePos x="0" y="0"/>
            <wp:positionH relativeFrom="margin">
              <wp:align>right</wp:align>
            </wp:positionH>
            <wp:positionV relativeFrom="paragraph">
              <wp:posOffset>211109</wp:posOffset>
            </wp:positionV>
            <wp:extent cx="5950528" cy="265366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 borrow nisi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28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F1AC2" w14:textId="40FD2540" w:rsidR="008C6916" w:rsidRDefault="008C6916" w:rsidP="008C6916">
      <w:pPr>
        <w:jc w:val="center"/>
        <w:rPr>
          <w:rFonts w:hint="cs"/>
        </w:rPr>
      </w:pPr>
    </w:p>
    <w:p w14:paraId="763A66D7" w14:textId="4ADB823B" w:rsidR="008C6916" w:rsidRPr="008C6916" w:rsidRDefault="008C6916" w:rsidP="008C6916">
      <w:pPr>
        <w:rPr>
          <w:rFonts w:hint="cs"/>
        </w:rPr>
      </w:pPr>
    </w:p>
    <w:p w14:paraId="3A128C7D" w14:textId="5ED7085C" w:rsidR="008C6916" w:rsidRPr="008C6916" w:rsidRDefault="008C6916" w:rsidP="008C6916">
      <w:pPr>
        <w:rPr>
          <w:rFonts w:hint="cs"/>
        </w:rPr>
      </w:pPr>
    </w:p>
    <w:p w14:paraId="5FE7C078" w14:textId="0F802FC5" w:rsidR="008C6916" w:rsidRPr="008C6916" w:rsidRDefault="008C6916" w:rsidP="008C6916">
      <w:pPr>
        <w:rPr>
          <w:rFonts w:hint="cs"/>
        </w:rPr>
      </w:pPr>
    </w:p>
    <w:p w14:paraId="308D3F03" w14:textId="2D3DB9A9" w:rsidR="008C6916" w:rsidRDefault="008C6916" w:rsidP="008C6916">
      <w:pPr>
        <w:rPr>
          <w:rFonts w:hint="cs"/>
        </w:rPr>
      </w:pPr>
    </w:p>
    <w:p w14:paraId="4E24213D" w14:textId="1EF1DABC" w:rsidR="008C6916" w:rsidRDefault="008C6916" w:rsidP="00006E13">
      <w:pPr>
        <w:pStyle w:val="ListParagraph"/>
        <w:numPr>
          <w:ilvl w:val="0"/>
          <w:numId w:val="28"/>
        </w:numPr>
      </w:pPr>
      <w:r>
        <w:rPr>
          <w:rFonts w:hint="cs"/>
          <w:cs/>
        </w:rPr>
        <w:t>หน้าประวัติการยืม</w:t>
      </w:r>
    </w:p>
    <w:p w14:paraId="780F417F" w14:textId="608D4F97" w:rsidR="008C6916" w:rsidRDefault="008C6916" w:rsidP="008C6916">
      <w:pPr>
        <w:jc w:val="center"/>
      </w:pPr>
    </w:p>
    <w:p w14:paraId="04A3C27F" w14:textId="65CF5EF5" w:rsidR="008C6916" w:rsidRDefault="008C6916" w:rsidP="008C6916">
      <w:pPr>
        <w:jc w:val="center"/>
      </w:pPr>
    </w:p>
    <w:p w14:paraId="5F7AC35B" w14:textId="63134B3E" w:rsidR="008C6916" w:rsidRDefault="008C6916" w:rsidP="008C6916">
      <w:pPr>
        <w:jc w:val="center"/>
      </w:pPr>
    </w:p>
    <w:p w14:paraId="7942A835" w14:textId="48FFC51E" w:rsidR="008C6916" w:rsidRDefault="008C6916" w:rsidP="008C6916">
      <w:pPr>
        <w:jc w:val="center"/>
      </w:pPr>
    </w:p>
    <w:p w14:paraId="4D00FBBD" w14:textId="4F564728" w:rsidR="008C6916" w:rsidRDefault="008C6916" w:rsidP="008C6916">
      <w:pPr>
        <w:jc w:val="center"/>
      </w:pPr>
    </w:p>
    <w:p w14:paraId="0A662707" w14:textId="7AE17E4E" w:rsidR="008C6916" w:rsidRDefault="008C6916" w:rsidP="008C6916">
      <w:pPr>
        <w:jc w:val="center"/>
      </w:pPr>
    </w:p>
    <w:p w14:paraId="28D0C1E0" w14:textId="09F7FC9E" w:rsidR="008C6916" w:rsidRDefault="008C6916" w:rsidP="008C6916">
      <w:pPr>
        <w:jc w:val="center"/>
        <w:rPr>
          <w:rFonts w:hint="cs"/>
        </w:rPr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69504" behindDoc="1" locked="0" layoutInCell="1" allowOverlap="1" wp14:anchorId="347A8601" wp14:editId="5EA8BA17">
            <wp:simplePos x="0" y="0"/>
            <wp:positionH relativeFrom="margin">
              <wp:align>left</wp:align>
            </wp:positionH>
            <wp:positionV relativeFrom="paragraph">
              <wp:posOffset>-86360</wp:posOffset>
            </wp:positionV>
            <wp:extent cx="5731510" cy="2661920"/>
            <wp:effectExtent l="0" t="0" r="2540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 restore nisi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30155" w14:textId="047319D8" w:rsidR="008C6916" w:rsidRPr="008C6916" w:rsidRDefault="008C6916" w:rsidP="008C6916">
      <w:pPr>
        <w:rPr>
          <w:rFonts w:hint="cs"/>
        </w:rPr>
      </w:pPr>
    </w:p>
    <w:p w14:paraId="4EB31449" w14:textId="471E23CA" w:rsidR="008C6916" w:rsidRPr="008C6916" w:rsidRDefault="008C6916" w:rsidP="008C6916">
      <w:pPr>
        <w:rPr>
          <w:rFonts w:hint="cs"/>
        </w:rPr>
      </w:pPr>
    </w:p>
    <w:p w14:paraId="6A4FCC1B" w14:textId="12560BD7" w:rsidR="008C6916" w:rsidRPr="008C6916" w:rsidRDefault="008C6916" w:rsidP="008C6916">
      <w:pPr>
        <w:rPr>
          <w:rFonts w:hint="cs"/>
        </w:rPr>
      </w:pPr>
    </w:p>
    <w:p w14:paraId="0A10FD64" w14:textId="48D5A757" w:rsidR="008C6916" w:rsidRPr="008C6916" w:rsidRDefault="008C6916" w:rsidP="008C6916">
      <w:pPr>
        <w:rPr>
          <w:rFonts w:hint="cs"/>
        </w:rPr>
      </w:pPr>
    </w:p>
    <w:p w14:paraId="47818F6B" w14:textId="3A4872AD" w:rsidR="008C6916" w:rsidRDefault="008C6916" w:rsidP="008C6916">
      <w:pPr>
        <w:tabs>
          <w:tab w:val="left" w:pos="4975"/>
        </w:tabs>
        <w:spacing w:after="0"/>
      </w:pPr>
      <w:r>
        <w:rPr>
          <w:cs/>
        </w:rPr>
        <w:tab/>
      </w:r>
    </w:p>
    <w:p w14:paraId="086420F5" w14:textId="11B665BC" w:rsidR="008C6916" w:rsidRDefault="008C6916" w:rsidP="00006E13">
      <w:pPr>
        <w:pStyle w:val="ListParagraph"/>
        <w:numPr>
          <w:ilvl w:val="0"/>
          <w:numId w:val="28"/>
        </w:numPr>
        <w:rPr>
          <w:rFonts w:hint="cs"/>
        </w:rPr>
      </w:pPr>
      <w:r>
        <w:rPr>
          <w:rFonts w:hint="cs"/>
          <w:cs/>
        </w:rPr>
        <w:t>หน้าประวัติการคืน</w:t>
      </w:r>
    </w:p>
    <w:p w14:paraId="7C488782" w14:textId="2A60571C" w:rsidR="008C6916" w:rsidRDefault="008C6916" w:rsidP="008C6916">
      <w:pPr>
        <w:tabs>
          <w:tab w:val="left" w:pos="4975"/>
        </w:tabs>
        <w:jc w:val="center"/>
      </w:pPr>
      <w:r>
        <w:rPr>
          <w:rFonts w:hint="cs"/>
          <w:noProof/>
        </w:rPr>
        <w:drawing>
          <wp:anchor distT="0" distB="0" distL="114300" distR="114300" simplePos="0" relativeHeight="251670528" behindDoc="1" locked="0" layoutInCell="1" allowOverlap="1" wp14:anchorId="2C5DF564" wp14:editId="4CFA88BD">
            <wp:simplePos x="0" y="0"/>
            <wp:positionH relativeFrom="margin">
              <wp:align>left</wp:align>
            </wp:positionH>
            <wp:positionV relativeFrom="paragraph">
              <wp:posOffset>30019</wp:posOffset>
            </wp:positionV>
            <wp:extent cx="5731510" cy="2661920"/>
            <wp:effectExtent l="0" t="0" r="2540" b="508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og confirm nis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C8DF2" w14:textId="6B07EEC8" w:rsidR="008C6916" w:rsidRDefault="008C6916" w:rsidP="008C6916">
      <w:pPr>
        <w:tabs>
          <w:tab w:val="left" w:pos="4975"/>
        </w:tabs>
        <w:jc w:val="center"/>
        <w:rPr>
          <w:rFonts w:hint="cs"/>
        </w:rPr>
      </w:pPr>
    </w:p>
    <w:p w14:paraId="5DD42676" w14:textId="425CA402" w:rsidR="008C6916" w:rsidRDefault="008C6916" w:rsidP="008C6916">
      <w:pPr>
        <w:tabs>
          <w:tab w:val="left" w:pos="4975"/>
        </w:tabs>
        <w:jc w:val="center"/>
        <w:rPr>
          <w:rFonts w:hint="cs"/>
        </w:rPr>
      </w:pPr>
    </w:p>
    <w:p w14:paraId="770CC966" w14:textId="43CF8923" w:rsidR="008C6916" w:rsidRPr="008C6916" w:rsidRDefault="008C6916" w:rsidP="008C6916">
      <w:pPr>
        <w:rPr>
          <w:rFonts w:hint="cs"/>
        </w:rPr>
      </w:pPr>
    </w:p>
    <w:p w14:paraId="0BCCE8B9" w14:textId="4F08AEFD" w:rsidR="008C6916" w:rsidRPr="008C6916" w:rsidRDefault="008C6916" w:rsidP="008C6916">
      <w:pPr>
        <w:rPr>
          <w:rFonts w:hint="cs"/>
        </w:rPr>
      </w:pPr>
    </w:p>
    <w:p w14:paraId="1B2DF914" w14:textId="4DB92D96" w:rsidR="008C6916" w:rsidRDefault="008C6916" w:rsidP="008C6916">
      <w:pPr>
        <w:rPr>
          <w:rFonts w:hint="cs"/>
        </w:rPr>
      </w:pPr>
    </w:p>
    <w:p w14:paraId="5416AB9B" w14:textId="4A84B988" w:rsidR="008C6916" w:rsidRDefault="008C6916" w:rsidP="00006E13">
      <w:pPr>
        <w:pStyle w:val="ListParagraph"/>
        <w:numPr>
          <w:ilvl w:val="0"/>
          <w:numId w:val="28"/>
        </w:numPr>
      </w:pPr>
      <w:r>
        <w:rPr>
          <w:rFonts w:hint="cs"/>
          <w:cs/>
        </w:rPr>
        <w:t>ประวัติการอนุมัติ</w:t>
      </w:r>
    </w:p>
    <w:p w14:paraId="60CE8034" w14:textId="6C1B7646" w:rsidR="008C6916" w:rsidRDefault="008C6916" w:rsidP="008C6916">
      <w:pPr>
        <w:jc w:val="center"/>
      </w:pPr>
    </w:p>
    <w:p w14:paraId="749540CE" w14:textId="1CE415E6" w:rsidR="008C6916" w:rsidRDefault="008C6916" w:rsidP="008C6916">
      <w:pPr>
        <w:jc w:val="center"/>
      </w:pPr>
    </w:p>
    <w:p w14:paraId="7528E428" w14:textId="3CC5B6F0" w:rsidR="008C6916" w:rsidRDefault="008C6916" w:rsidP="008C6916">
      <w:pPr>
        <w:jc w:val="center"/>
      </w:pPr>
    </w:p>
    <w:p w14:paraId="0807D7F4" w14:textId="2FF4590C" w:rsidR="008C6916" w:rsidRDefault="008C6916" w:rsidP="008C6916">
      <w:pPr>
        <w:jc w:val="center"/>
      </w:pPr>
    </w:p>
    <w:p w14:paraId="4C08FE0C" w14:textId="1006E04A" w:rsidR="008C6916" w:rsidRDefault="008C6916" w:rsidP="008C6916">
      <w:pPr>
        <w:jc w:val="center"/>
      </w:pPr>
    </w:p>
    <w:p w14:paraId="72D726C2" w14:textId="42F6E34D" w:rsidR="008C6916" w:rsidRDefault="008C6916" w:rsidP="008C6916">
      <w:pPr>
        <w:jc w:val="center"/>
      </w:pPr>
    </w:p>
    <w:p w14:paraId="147AE082" w14:textId="4903A568" w:rsidR="008C6916" w:rsidRDefault="008C6916" w:rsidP="008C6916">
      <w:pPr>
        <w:jc w:val="center"/>
      </w:pPr>
    </w:p>
    <w:p w14:paraId="006A928F" w14:textId="6BF1103A" w:rsidR="008C6916" w:rsidRDefault="008C6916" w:rsidP="008C6916">
      <w:pPr>
        <w:spacing w:after="0"/>
        <w:contextualSpacing/>
        <w:rPr>
          <w:b/>
          <w:bCs/>
        </w:rPr>
      </w:pPr>
      <w:r w:rsidRPr="008C6916">
        <w:rPr>
          <w:rFonts w:hint="cs"/>
          <w:b/>
          <w:bCs/>
          <w:cs/>
        </w:rPr>
        <w:lastRenderedPageBreak/>
        <w:t xml:space="preserve">ภาพการออกแบบ </w:t>
      </w:r>
      <w:r w:rsidRPr="008C6916">
        <w:rPr>
          <w:b/>
          <w:bCs/>
        </w:rPr>
        <w:t>User Interface</w:t>
      </w:r>
      <w:r w:rsidRPr="008C6916">
        <w:rPr>
          <w:rFonts w:hint="cs"/>
          <w:b/>
          <w:bCs/>
          <w:cs/>
        </w:rPr>
        <w:t xml:space="preserve"> ในส่วนของ</w:t>
      </w:r>
      <w:r>
        <w:rPr>
          <w:rFonts w:hint="cs"/>
          <w:b/>
          <w:bCs/>
          <w:cs/>
        </w:rPr>
        <w:t>อาจารย์</w:t>
      </w:r>
    </w:p>
    <w:p w14:paraId="1A087E21" w14:textId="154994E9" w:rsidR="008C6916" w:rsidRPr="008C6916" w:rsidRDefault="008C6916" w:rsidP="008C6916">
      <w:pPr>
        <w:jc w:val="center"/>
        <w:rPr>
          <w:b/>
          <w:bCs/>
        </w:rPr>
      </w:pPr>
      <w:r>
        <w:rPr>
          <w:rFonts w:hint="cs"/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42E270F5" wp14:editId="3AD98089">
            <wp:simplePos x="0" y="0"/>
            <wp:positionH relativeFrom="column">
              <wp:posOffset>0</wp:posOffset>
            </wp:positionH>
            <wp:positionV relativeFrom="paragraph">
              <wp:posOffset>2425</wp:posOffset>
            </wp:positionV>
            <wp:extent cx="5731510" cy="2661920"/>
            <wp:effectExtent l="0" t="0" r="2540" b="508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หน้าบัญชีอาจารย์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C0A11" w14:textId="77777777" w:rsidR="008C6916" w:rsidRDefault="008C6916" w:rsidP="008C6916">
      <w:pPr>
        <w:ind w:left="360"/>
        <w:jc w:val="center"/>
      </w:pPr>
    </w:p>
    <w:p w14:paraId="42E91D28" w14:textId="77777777" w:rsidR="008C6916" w:rsidRDefault="008C6916" w:rsidP="008C6916">
      <w:pPr>
        <w:ind w:left="360"/>
        <w:jc w:val="center"/>
      </w:pPr>
    </w:p>
    <w:p w14:paraId="02E1B1C9" w14:textId="77777777" w:rsidR="008C6916" w:rsidRDefault="008C6916" w:rsidP="008C6916">
      <w:pPr>
        <w:ind w:left="360"/>
        <w:jc w:val="center"/>
      </w:pPr>
    </w:p>
    <w:p w14:paraId="43AA601E" w14:textId="77777777" w:rsidR="008C6916" w:rsidRDefault="008C6916" w:rsidP="008C6916">
      <w:pPr>
        <w:ind w:left="360"/>
        <w:jc w:val="center"/>
      </w:pPr>
    </w:p>
    <w:p w14:paraId="0CAD0207" w14:textId="77777777" w:rsidR="008C6916" w:rsidRDefault="008C6916" w:rsidP="008C6916">
      <w:pPr>
        <w:ind w:left="360"/>
        <w:jc w:val="center"/>
      </w:pPr>
    </w:p>
    <w:p w14:paraId="5095C8EE" w14:textId="4A269368" w:rsidR="008C6916" w:rsidRDefault="008C6916" w:rsidP="00006E13">
      <w:pPr>
        <w:pStyle w:val="ListParagraph"/>
        <w:numPr>
          <w:ilvl w:val="0"/>
          <w:numId w:val="30"/>
        </w:numPr>
      </w:pPr>
      <w:r w:rsidRPr="008C6916">
        <w:rPr>
          <w:rFonts w:hint="cs"/>
          <w:cs/>
        </w:rPr>
        <w:t>หน้าบัญชีผู้ใช้</w:t>
      </w:r>
    </w:p>
    <w:p w14:paraId="44F1C78F" w14:textId="036267C3" w:rsidR="008C6916" w:rsidRDefault="008C6916" w:rsidP="00006E13">
      <w:pPr>
        <w:pStyle w:val="ListParagrap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02EDE73" wp14:editId="6C394D85">
            <wp:simplePos x="0" y="0"/>
            <wp:positionH relativeFrom="margin">
              <wp:align>left</wp:align>
            </wp:positionH>
            <wp:positionV relativeFrom="paragraph">
              <wp:posOffset>4271</wp:posOffset>
            </wp:positionV>
            <wp:extent cx="5731510" cy="2661920"/>
            <wp:effectExtent l="0" t="0" r="2540" b="508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หน้าอนุมัติอาจารย์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14EB1" w14:textId="4EADFA26" w:rsidR="008C6916" w:rsidRPr="008C6916" w:rsidRDefault="008C6916" w:rsidP="00006E13">
      <w:pPr>
        <w:pStyle w:val="ListParagraph"/>
      </w:pPr>
    </w:p>
    <w:p w14:paraId="2BED59E1" w14:textId="6D5FDA07" w:rsidR="008C6916" w:rsidRDefault="008C6916" w:rsidP="008C6916">
      <w:pPr>
        <w:jc w:val="left"/>
      </w:pPr>
    </w:p>
    <w:p w14:paraId="113C4258" w14:textId="5097138C" w:rsidR="008C6916" w:rsidRDefault="008C6916" w:rsidP="008C6916">
      <w:pPr>
        <w:jc w:val="left"/>
      </w:pPr>
    </w:p>
    <w:p w14:paraId="4ED5B2B5" w14:textId="7735A337" w:rsidR="008C6916" w:rsidRDefault="008C6916" w:rsidP="008C6916">
      <w:pPr>
        <w:jc w:val="left"/>
      </w:pPr>
    </w:p>
    <w:p w14:paraId="5FC37089" w14:textId="67C125D6" w:rsidR="008C6916" w:rsidRDefault="008C6916" w:rsidP="008C6916">
      <w:pPr>
        <w:jc w:val="left"/>
      </w:pPr>
    </w:p>
    <w:p w14:paraId="77D57C6C" w14:textId="54133AD6" w:rsidR="008C6916" w:rsidRDefault="008C6916" w:rsidP="008C6916">
      <w:pPr>
        <w:jc w:val="left"/>
      </w:pPr>
    </w:p>
    <w:p w14:paraId="00C50A79" w14:textId="49DCEFA2" w:rsidR="008C6916" w:rsidRDefault="006338A8" w:rsidP="00006E13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t>หน้าอนุมัตินิสิต</w:t>
      </w:r>
    </w:p>
    <w:p w14:paraId="3BE1E60E" w14:textId="754C135F" w:rsidR="006338A8" w:rsidRDefault="006338A8" w:rsidP="006338A8"/>
    <w:p w14:paraId="029017BB" w14:textId="6CEB09EB" w:rsidR="006338A8" w:rsidRDefault="006338A8" w:rsidP="006338A8"/>
    <w:p w14:paraId="0FE863ED" w14:textId="614E46B3" w:rsidR="006338A8" w:rsidRDefault="006338A8" w:rsidP="006338A8"/>
    <w:p w14:paraId="12FB256F" w14:textId="47D7D616" w:rsidR="006338A8" w:rsidRDefault="006338A8" w:rsidP="006338A8"/>
    <w:p w14:paraId="3E3CDDC3" w14:textId="40145E87" w:rsidR="006338A8" w:rsidRDefault="006338A8" w:rsidP="006338A8"/>
    <w:p w14:paraId="687B2EF7" w14:textId="58C5B656" w:rsidR="006338A8" w:rsidRDefault="006338A8" w:rsidP="006338A8"/>
    <w:p w14:paraId="33F0DDB4" w14:textId="0CAEB13B" w:rsidR="006338A8" w:rsidRDefault="006338A8" w:rsidP="006338A8">
      <w:pPr>
        <w:jc w:val="center"/>
        <w:rPr>
          <w:rFonts w:hint="cs"/>
        </w:rPr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73600" behindDoc="1" locked="0" layoutInCell="1" allowOverlap="1" wp14:anchorId="06C7E21C" wp14:editId="79CAC65D">
            <wp:simplePos x="0" y="0"/>
            <wp:positionH relativeFrom="column">
              <wp:posOffset>0</wp:posOffset>
            </wp:positionH>
            <wp:positionV relativeFrom="paragraph">
              <wp:posOffset>-1119</wp:posOffset>
            </wp:positionV>
            <wp:extent cx="5731510" cy="2661920"/>
            <wp:effectExtent l="0" t="0" r="2540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ประวัติการยืมอาจารย์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1DFEE" w14:textId="2C5E5768" w:rsidR="006338A8" w:rsidRPr="006338A8" w:rsidRDefault="006338A8" w:rsidP="006338A8">
      <w:pPr>
        <w:rPr>
          <w:rFonts w:hint="cs"/>
        </w:rPr>
      </w:pPr>
    </w:p>
    <w:p w14:paraId="3A4BEAB4" w14:textId="0D77BE88" w:rsidR="006338A8" w:rsidRPr="006338A8" w:rsidRDefault="006338A8" w:rsidP="006338A8">
      <w:pPr>
        <w:rPr>
          <w:rFonts w:hint="cs"/>
        </w:rPr>
      </w:pPr>
    </w:p>
    <w:p w14:paraId="45D5114B" w14:textId="1A053254" w:rsidR="006338A8" w:rsidRPr="006338A8" w:rsidRDefault="006338A8" w:rsidP="006338A8">
      <w:pPr>
        <w:rPr>
          <w:rFonts w:hint="cs"/>
        </w:rPr>
      </w:pPr>
    </w:p>
    <w:p w14:paraId="54689050" w14:textId="4A75380F" w:rsidR="006338A8" w:rsidRPr="006338A8" w:rsidRDefault="006338A8" w:rsidP="006338A8">
      <w:pPr>
        <w:rPr>
          <w:rFonts w:hint="cs"/>
        </w:rPr>
      </w:pPr>
    </w:p>
    <w:p w14:paraId="0DF47FFA" w14:textId="77DE5C34" w:rsidR="006338A8" w:rsidRPr="006338A8" w:rsidRDefault="006338A8" w:rsidP="006338A8">
      <w:pPr>
        <w:rPr>
          <w:rFonts w:hint="cs"/>
        </w:rPr>
      </w:pPr>
    </w:p>
    <w:p w14:paraId="2884348C" w14:textId="42AF135B" w:rsidR="006338A8" w:rsidRDefault="006338A8" w:rsidP="00006E13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t>หน้าประวัติการยืม</w:t>
      </w:r>
    </w:p>
    <w:p w14:paraId="5186738F" w14:textId="485E9E41" w:rsidR="006338A8" w:rsidRDefault="006338A8" w:rsidP="00006E13">
      <w:pPr>
        <w:pStyle w:val="ListParagraph"/>
      </w:pPr>
      <w:r>
        <w:rPr>
          <w:rFonts w:hint="cs"/>
          <w:noProof/>
          <w:lang w:val="th-TH"/>
        </w:rPr>
        <w:drawing>
          <wp:anchor distT="0" distB="0" distL="114300" distR="114300" simplePos="0" relativeHeight="251674624" behindDoc="1" locked="0" layoutInCell="1" allowOverlap="1" wp14:anchorId="64D1F8F3" wp14:editId="70E9FA3A">
            <wp:simplePos x="0" y="0"/>
            <wp:positionH relativeFrom="margin">
              <wp:align>right</wp:align>
            </wp:positionH>
            <wp:positionV relativeFrom="paragraph">
              <wp:posOffset>148558</wp:posOffset>
            </wp:positionV>
            <wp:extent cx="5731510" cy="2661920"/>
            <wp:effectExtent l="0" t="0" r="2540" b="508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ประวัติการคืนอาจารย์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809D3" w14:textId="5B31825F" w:rsidR="006338A8" w:rsidRDefault="006338A8" w:rsidP="00006E13">
      <w:pPr>
        <w:pStyle w:val="ListParagraph"/>
        <w:rPr>
          <w:rFonts w:hint="cs"/>
        </w:rPr>
      </w:pPr>
    </w:p>
    <w:p w14:paraId="156367BB" w14:textId="4803994D" w:rsidR="006338A8" w:rsidRPr="006338A8" w:rsidRDefault="006338A8" w:rsidP="006338A8">
      <w:pPr>
        <w:rPr>
          <w:rFonts w:hint="cs"/>
        </w:rPr>
      </w:pPr>
    </w:p>
    <w:p w14:paraId="4D1CFB22" w14:textId="6BDB3139" w:rsidR="006338A8" w:rsidRPr="006338A8" w:rsidRDefault="006338A8" w:rsidP="006338A8">
      <w:pPr>
        <w:rPr>
          <w:rFonts w:hint="cs"/>
        </w:rPr>
      </w:pPr>
    </w:p>
    <w:p w14:paraId="52FC4ACC" w14:textId="33CE4DF3" w:rsidR="006338A8" w:rsidRPr="006338A8" w:rsidRDefault="006338A8" w:rsidP="006338A8">
      <w:pPr>
        <w:rPr>
          <w:rFonts w:hint="cs"/>
        </w:rPr>
      </w:pPr>
    </w:p>
    <w:p w14:paraId="0C9134F4" w14:textId="39A927AB" w:rsidR="006338A8" w:rsidRPr="006338A8" w:rsidRDefault="006338A8" w:rsidP="006338A8">
      <w:pPr>
        <w:rPr>
          <w:rFonts w:hint="cs"/>
        </w:rPr>
      </w:pPr>
    </w:p>
    <w:p w14:paraId="29639959" w14:textId="6CFEB715" w:rsidR="006338A8" w:rsidRPr="006338A8" w:rsidRDefault="006338A8" w:rsidP="006338A8">
      <w:pPr>
        <w:rPr>
          <w:rFonts w:hint="cs"/>
        </w:rPr>
      </w:pPr>
    </w:p>
    <w:p w14:paraId="02C292F9" w14:textId="0BB998F1" w:rsidR="006338A8" w:rsidRDefault="006338A8" w:rsidP="00006E13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t>หน้าประวัติการคืน</w:t>
      </w:r>
    </w:p>
    <w:p w14:paraId="6A2D0ABF" w14:textId="2BE27956" w:rsidR="006338A8" w:rsidRDefault="006338A8" w:rsidP="006338A8">
      <w:pPr>
        <w:tabs>
          <w:tab w:val="left" w:pos="5089"/>
        </w:tabs>
      </w:pPr>
    </w:p>
    <w:p w14:paraId="2A55978F" w14:textId="30A40F15" w:rsidR="006338A8" w:rsidRDefault="006338A8" w:rsidP="006338A8">
      <w:pPr>
        <w:tabs>
          <w:tab w:val="left" w:pos="5089"/>
        </w:tabs>
      </w:pPr>
    </w:p>
    <w:p w14:paraId="20E37312" w14:textId="50C2363B" w:rsidR="006338A8" w:rsidRDefault="006338A8" w:rsidP="006338A8">
      <w:pPr>
        <w:tabs>
          <w:tab w:val="left" w:pos="5089"/>
        </w:tabs>
      </w:pPr>
    </w:p>
    <w:p w14:paraId="45A75438" w14:textId="3F56B991" w:rsidR="006338A8" w:rsidRDefault="006338A8" w:rsidP="006338A8">
      <w:pPr>
        <w:tabs>
          <w:tab w:val="left" w:pos="5089"/>
        </w:tabs>
      </w:pPr>
    </w:p>
    <w:p w14:paraId="7D19C59D" w14:textId="60BF2559" w:rsidR="006338A8" w:rsidRDefault="006338A8" w:rsidP="006338A8">
      <w:pPr>
        <w:tabs>
          <w:tab w:val="left" w:pos="5089"/>
        </w:tabs>
      </w:pPr>
    </w:p>
    <w:p w14:paraId="2008B75A" w14:textId="096EC061" w:rsidR="006338A8" w:rsidRDefault="006338A8" w:rsidP="006338A8">
      <w:pPr>
        <w:tabs>
          <w:tab w:val="left" w:pos="5089"/>
        </w:tabs>
      </w:pPr>
    </w:p>
    <w:p w14:paraId="78D7040E" w14:textId="6BC37D7A" w:rsidR="006338A8" w:rsidRDefault="006338A8" w:rsidP="006338A8">
      <w:pPr>
        <w:tabs>
          <w:tab w:val="left" w:pos="5089"/>
        </w:tabs>
      </w:pPr>
    </w:p>
    <w:p w14:paraId="6B7B9321" w14:textId="4A52ADC5" w:rsidR="006338A8" w:rsidRDefault="006338A8" w:rsidP="006338A8">
      <w:pPr>
        <w:spacing w:after="0"/>
        <w:contextualSpacing/>
        <w:rPr>
          <w:b/>
          <w:bCs/>
        </w:rPr>
      </w:pPr>
      <w:r w:rsidRPr="008C6916">
        <w:rPr>
          <w:rFonts w:hint="cs"/>
          <w:b/>
          <w:bCs/>
          <w:cs/>
        </w:rPr>
        <w:lastRenderedPageBreak/>
        <w:t xml:space="preserve">ภาพการออกแบบ </w:t>
      </w:r>
      <w:r w:rsidRPr="008C6916">
        <w:rPr>
          <w:b/>
          <w:bCs/>
        </w:rPr>
        <w:t>User Interface</w:t>
      </w:r>
      <w:r w:rsidRPr="008C6916">
        <w:rPr>
          <w:rFonts w:hint="cs"/>
          <w:b/>
          <w:bCs/>
          <w:cs/>
        </w:rPr>
        <w:t xml:space="preserve"> ในส่วนของ</w:t>
      </w:r>
      <w:r>
        <w:rPr>
          <w:rFonts w:hint="cs"/>
          <w:b/>
          <w:bCs/>
          <w:cs/>
        </w:rPr>
        <w:t>ผู้ดูแลระบบ</w:t>
      </w:r>
    </w:p>
    <w:p w14:paraId="60E13D33" w14:textId="5C811788" w:rsidR="006338A8" w:rsidRDefault="006338A8" w:rsidP="006338A8">
      <w:pPr>
        <w:spacing w:after="0"/>
        <w:contextualSpacing/>
        <w:jc w:val="center"/>
        <w:rPr>
          <w:rFonts w:hint="cs"/>
          <w:b/>
          <w:bCs/>
        </w:rPr>
      </w:pPr>
      <w:r>
        <w:rPr>
          <w:rFonts w:hint="cs"/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5F70A29B" wp14:editId="1E9D153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2661920"/>
            <wp:effectExtent l="0" t="0" r="2540" b="508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er admin p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19CD8" w14:textId="4312BF8F" w:rsidR="006338A8" w:rsidRDefault="006338A8" w:rsidP="006338A8">
      <w:pPr>
        <w:tabs>
          <w:tab w:val="left" w:pos="5089"/>
        </w:tabs>
        <w:rPr>
          <w:rFonts w:hint="cs"/>
        </w:rPr>
      </w:pPr>
    </w:p>
    <w:p w14:paraId="414BBAAC" w14:textId="11453DA4" w:rsidR="006338A8" w:rsidRPr="006338A8" w:rsidRDefault="006338A8" w:rsidP="006338A8">
      <w:pPr>
        <w:rPr>
          <w:rFonts w:hint="cs"/>
        </w:rPr>
      </w:pPr>
    </w:p>
    <w:p w14:paraId="285A784C" w14:textId="31C5CC88" w:rsidR="006338A8" w:rsidRPr="006338A8" w:rsidRDefault="006338A8" w:rsidP="006338A8">
      <w:pPr>
        <w:rPr>
          <w:rFonts w:hint="cs"/>
        </w:rPr>
      </w:pPr>
    </w:p>
    <w:p w14:paraId="0C445DD8" w14:textId="35D0D22E" w:rsidR="006338A8" w:rsidRPr="006338A8" w:rsidRDefault="006338A8" w:rsidP="006338A8">
      <w:pPr>
        <w:rPr>
          <w:rFonts w:hint="cs"/>
        </w:rPr>
      </w:pPr>
    </w:p>
    <w:p w14:paraId="271BF6B8" w14:textId="76D4B9AC" w:rsidR="006338A8" w:rsidRPr="006338A8" w:rsidRDefault="006338A8" w:rsidP="006338A8">
      <w:pPr>
        <w:rPr>
          <w:rFonts w:hint="cs"/>
        </w:rPr>
      </w:pPr>
    </w:p>
    <w:p w14:paraId="4F6E77A4" w14:textId="58220C8C" w:rsidR="006338A8" w:rsidRDefault="006338A8" w:rsidP="00006E13">
      <w:pPr>
        <w:pStyle w:val="ListParagraph"/>
        <w:numPr>
          <w:ilvl w:val="0"/>
          <w:numId w:val="32"/>
        </w:numPr>
      </w:pPr>
      <w:r w:rsidRPr="008C6916">
        <w:rPr>
          <w:rFonts w:hint="cs"/>
          <w:cs/>
        </w:rPr>
        <w:t>หน้าบัญชีผู้ใช้</w:t>
      </w:r>
    </w:p>
    <w:p w14:paraId="3C42AADD" w14:textId="59EA7DAC" w:rsidR="006338A8" w:rsidRDefault="006338A8" w:rsidP="006338A8">
      <w:pPr>
        <w:spacing w:after="0"/>
        <w:contextualSpacing/>
        <w:jc w:val="center"/>
      </w:pPr>
      <w:r>
        <w:rPr>
          <w:rFonts w:hint="cs"/>
          <w:noProof/>
        </w:rPr>
        <w:drawing>
          <wp:anchor distT="0" distB="0" distL="114300" distR="114300" simplePos="0" relativeHeight="251676672" behindDoc="1" locked="0" layoutInCell="1" allowOverlap="1" wp14:anchorId="1F42A48B" wp14:editId="13E41C49">
            <wp:simplePos x="0" y="0"/>
            <wp:positionH relativeFrom="margin">
              <wp:align>right</wp:align>
            </wp:positionH>
            <wp:positionV relativeFrom="paragraph">
              <wp:posOffset>123900</wp:posOffset>
            </wp:positionV>
            <wp:extent cx="5731510" cy="2661920"/>
            <wp:effectExtent l="0" t="0" r="2540" b="508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list equip adm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B64A2" w14:textId="47105DC7" w:rsidR="006338A8" w:rsidRDefault="006338A8" w:rsidP="006338A8">
      <w:pPr>
        <w:spacing w:after="0"/>
        <w:contextualSpacing/>
        <w:jc w:val="center"/>
        <w:rPr>
          <w:rFonts w:hint="cs"/>
        </w:rPr>
      </w:pPr>
    </w:p>
    <w:p w14:paraId="408ABAF6" w14:textId="311DC61B" w:rsidR="006338A8" w:rsidRDefault="006338A8" w:rsidP="006338A8">
      <w:pPr>
        <w:jc w:val="center"/>
        <w:rPr>
          <w:rFonts w:hint="cs"/>
        </w:rPr>
      </w:pPr>
    </w:p>
    <w:p w14:paraId="5E45CC61" w14:textId="044C486F" w:rsidR="006338A8" w:rsidRPr="006338A8" w:rsidRDefault="006338A8" w:rsidP="006338A8">
      <w:pPr>
        <w:rPr>
          <w:rFonts w:hint="cs"/>
        </w:rPr>
      </w:pPr>
    </w:p>
    <w:p w14:paraId="7D8373C2" w14:textId="36FCC47A" w:rsidR="006338A8" w:rsidRPr="006338A8" w:rsidRDefault="006338A8" w:rsidP="006338A8">
      <w:pPr>
        <w:rPr>
          <w:rFonts w:hint="cs"/>
        </w:rPr>
      </w:pPr>
    </w:p>
    <w:p w14:paraId="1A0A3E7C" w14:textId="160BDD70" w:rsidR="006338A8" w:rsidRPr="006338A8" w:rsidRDefault="006338A8" w:rsidP="006338A8">
      <w:pPr>
        <w:rPr>
          <w:rFonts w:hint="cs"/>
        </w:rPr>
      </w:pPr>
    </w:p>
    <w:p w14:paraId="0E854C92" w14:textId="38855877" w:rsidR="006338A8" w:rsidRDefault="006338A8" w:rsidP="006338A8"/>
    <w:p w14:paraId="6E9FAEB6" w14:textId="4965ED69" w:rsidR="006338A8" w:rsidRDefault="006338A8" w:rsidP="00006E13">
      <w:pPr>
        <w:pStyle w:val="ListParagraph"/>
        <w:numPr>
          <w:ilvl w:val="0"/>
          <w:numId w:val="32"/>
        </w:numPr>
      </w:pPr>
      <w:r>
        <w:rPr>
          <w:rFonts w:hint="cs"/>
          <w:cs/>
        </w:rPr>
        <w:t>หน้าจัดการรายชื่ออุปกรณ์</w:t>
      </w:r>
    </w:p>
    <w:p w14:paraId="6651C097" w14:textId="56DE8971" w:rsidR="006338A8" w:rsidRDefault="006338A8" w:rsidP="006338A8"/>
    <w:p w14:paraId="324B8892" w14:textId="16C31EAF" w:rsidR="006338A8" w:rsidRDefault="006338A8" w:rsidP="006338A8"/>
    <w:p w14:paraId="567CEAA7" w14:textId="1142E2A9" w:rsidR="006338A8" w:rsidRDefault="006338A8" w:rsidP="006338A8"/>
    <w:p w14:paraId="4DFE26A4" w14:textId="2A1D32BA" w:rsidR="006338A8" w:rsidRDefault="006338A8" w:rsidP="006338A8"/>
    <w:p w14:paraId="3D2FD88C" w14:textId="6F933791" w:rsidR="006338A8" w:rsidRDefault="006338A8" w:rsidP="006338A8"/>
    <w:p w14:paraId="7DC7A52A" w14:textId="6F18473F" w:rsidR="006338A8" w:rsidRDefault="006338A8" w:rsidP="006338A8"/>
    <w:p w14:paraId="1D747084" w14:textId="3EFEC572" w:rsidR="006338A8" w:rsidRDefault="006338A8" w:rsidP="006338A8">
      <w:pPr>
        <w:jc w:val="center"/>
        <w:rPr>
          <w:rFonts w:hint="cs"/>
          <w:noProof/>
          <w:lang w:val="th-TH"/>
        </w:rPr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78720" behindDoc="1" locked="0" layoutInCell="1" allowOverlap="1" wp14:anchorId="193D0444" wp14:editId="2B5D291E">
            <wp:simplePos x="0" y="0"/>
            <wp:positionH relativeFrom="column">
              <wp:posOffset>0</wp:posOffset>
            </wp:positionH>
            <wp:positionV relativeFrom="paragraph">
              <wp:posOffset>-1119</wp:posOffset>
            </wp:positionV>
            <wp:extent cx="5731510" cy="2661920"/>
            <wp:effectExtent l="0" t="0" r="2540" b="508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list group equip admi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5E6A7" w14:textId="77777777" w:rsidR="006338A8" w:rsidRDefault="006338A8" w:rsidP="006338A8">
      <w:pPr>
        <w:tabs>
          <w:tab w:val="left" w:pos="5064"/>
        </w:tabs>
        <w:ind w:left="720"/>
        <w:rPr>
          <w:lang w:val="th-TH"/>
        </w:rPr>
      </w:pPr>
    </w:p>
    <w:p w14:paraId="15EE3A83" w14:textId="77777777" w:rsidR="006338A8" w:rsidRDefault="006338A8" w:rsidP="006338A8">
      <w:pPr>
        <w:tabs>
          <w:tab w:val="left" w:pos="5064"/>
        </w:tabs>
        <w:ind w:left="720"/>
        <w:rPr>
          <w:lang w:val="th-TH"/>
        </w:rPr>
      </w:pPr>
    </w:p>
    <w:p w14:paraId="22523CF4" w14:textId="77777777" w:rsidR="006338A8" w:rsidRDefault="006338A8" w:rsidP="006338A8">
      <w:pPr>
        <w:tabs>
          <w:tab w:val="left" w:pos="5064"/>
        </w:tabs>
        <w:ind w:left="720"/>
        <w:rPr>
          <w:lang w:val="th-TH"/>
        </w:rPr>
      </w:pPr>
    </w:p>
    <w:p w14:paraId="398D1954" w14:textId="77777777" w:rsidR="006338A8" w:rsidRDefault="006338A8" w:rsidP="006338A8">
      <w:pPr>
        <w:tabs>
          <w:tab w:val="left" w:pos="5064"/>
        </w:tabs>
        <w:ind w:left="720"/>
        <w:rPr>
          <w:lang w:val="th-TH"/>
        </w:rPr>
      </w:pPr>
    </w:p>
    <w:p w14:paraId="3C0D878B" w14:textId="77777777" w:rsidR="006338A8" w:rsidRDefault="006338A8" w:rsidP="006338A8">
      <w:pPr>
        <w:tabs>
          <w:tab w:val="left" w:pos="5064"/>
        </w:tabs>
        <w:ind w:left="720"/>
        <w:rPr>
          <w:lang w:val="th-TH"/>
        </w:rPr>
      </w:pPr>
    </w:p>
    <w:p w14:paraId="4EE97EFB" w14:textId="445E03FA" w:rsidR="006338A8" w:rsidRPr="006338A8" w:rsidRDefault="006338A8" w:rsidP="00006E13">
      <w:pPr>
        <w:pStyle w:val="ListParagraph"/>
        <w:numPr>
          <w:ilvl w:val="0"/>
          <w:numId w:val="33"/>
        </w:numPr>
        <w:rPr>
          <w:lang w:val="th-TH"/>
        </w:rPr>
      </w:pPr>
      <w:r w:rsidRPr="006338A8">
        <w:rPr>
          <w:rFonts w:hint="cs"/>
          <w:cs/>
          <w:lang w:val="th-TH"/>
        </w:rPr>
        <w:t>หน้าจัดการรายชื่อหมวดอุปกรณ์</w:t>
      </w:r>
    </w:p>
    <w:p w14:paraId="3B5F0E07" w14:textId="4EC68234" w:rsidR="006338A8" w:rsidRDefault="006338A8" w:rsidP="006338A8">
      <w:pPr>
        <w:tabs>
          <w:tab w:val="left" w:pos="5064"/>
        </w:tabs>
        <w:rPr>
          <w:lang w:val="th-TH"/>
        </w:rPr>
      </w:pPr>
      <w:r>
        <w:rPr>
          <w:rFonts w:hint="cs"/>
          <w:noProof/>
          <w:lang w:val="th-TH"/>
        </w:rPr>
        <w:drawing>
          <wp:anchor distT="0" distB="0" distL="114300" distR="114300" simplePos="0" relativeHeight="251677696" behindDoc="1" locked="0" layoutInCell="1" allowOverlap="1" wp14:anchorId="654E1622" wp14:editId="031EEA60">
            <wp:simplePos x="0" y="0"/>
            <wp:positionH relativeFrom="margin">
              <wp:posOffset>4682</wp:posOffset>
            </wp:positionH>
            <wp:positionV relativeFrom="paragraph">
              <wp:posOffset>137257</wp:posOffset>
            </wp:positionV>
            <wp:extent cx="5731510" cy="2661920"/>
            <wp:effectExtent l="0" t="0" r="2540" b="508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borrow restore admi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D79FB" w14:textId="1C8FFDD9" w:rsidR="006338A8" w:rsidRDefault="006338A8" w:rsidP="006338A8">
      <w:pPr>
        <w:tabs>
          <w:tab w:val="left" w:pos="5064"/>
        </w:tabs>
        <w:jc w:val="center"/>
        <w:rPr>
          <w:rFonts w:hint="cs"/>
          <w:lang w:val="th-TH"/>
        </w:rPr>
      </w:pPr>
    </w:p>
    <w:p w14:paraId="2A0D3FFD" w14:textId="77742EDF" w:rsidR="006338A8" w:rsidRPr="006338A8" w:rsidRDefault="006338A8" w:rsidP="006338A8">
      <w:pPr>
        <w:rPr>
          <w:rFonts w:hint="cs"/>
          <w:lang w:val="th-TH"/>
        </w:rPr>
      </w:pPr>
    </w:p>
    <w:p w14:paraId="682A9D41" w14:textId="763F57EC" w:rsidR="006338A8" w:rsidRPr="006338A8" w:rsidRDefault="006338A8" w:rsidP="006338A8">
      <w:pPr>
        <w:rPr>
          <w:rFonts w:hint="cs"/>
          <w:lang w:val="th-TH"/>
        </w:rPr>
      </w:pPr>
    </w:p>
    <w:p w14:paraId="31B355F0" w14:textId="02234B33" w:rsidR="006338A8" w:rsidRPr="006338A8" w:rsidRDefault="006338A8" w:rsidP="006338A8">
      <w:pPr>
        <w:rPr>
          <w:rFonts w:hint="cs"/>
          <w:lang w:val="th-TH"/>
        </w:rPr>
      </w:pPr>
    </w:p>
    <w:p w14:paraId="6AF599A7" w14:textId="77777777" w:rsidR="006338A8" w:rsidRDefault="006338A8" w:rsidP="006338A8">
      <w:pPr>
        <w:rPr>
          <w:rFonts w:hint="cs"/>
          <w:lang w:val="th-TH"/>
        </w:rPr>
      </w:pPr>
    </w:p>
    <w:p w14:paraId="20F12C29" w14:textId="6B147A4D" w:rsidR="006338A8" w:rsidRDefault="006338A8" w:rsidP="00006E13">
      <w:pPr>
        <w:pStyle w:val="ListParagraph"/>
        <w:numPr>
          <w:ilvl w:val="0"/>
          <w:numId w:val="33"/>
        </w:numPr>
        <w:rPr>
          <w:lang w:val="th-TH"/>
        </w:rPr>
      </w:pPr>
      <w:r>
        <w:rPr>
          <w:rFonts w:hint="cs"/>
          <w:cs/>
          <w:lang w:val="th-TH"/>
        </w:rPr>
        <w:t>หน้าจัดการยืม คืน อุปกรณ์</w:t>
      </w:r>
    </w:p>
    <w:p w14:paraId="0BA4C5B3" w14:textId="69EF19CB" w:rsidR="006338A8" w:rsidRDefault="006338A8" w:rsidP="00006E13">
      <w:pPr>
        <w:pStyle w:val="ListParagraph"/>
        <w:rPr>
          <w:lang w:val="th-TH"/>
        </w:rPr>
      </w:pPr>
    </w:p>
    <w:p w14:paraId="63DA98EC" w14:textId="0390EAFA" w:rsidR="006338A8" w:rsidRDefault="006338A8" w:rsidP="00006E13">
      <w:pPr>
        <w:pStyle w:val="ListParagraph"/>
        <w:rPr>
          <w:rFonts w:hint="cs"/>
          <w:lang w:val="th-TH"/>
        </w:rPr>
      </w:pPr>
    </w:p>
    <w:p w14:paraId="564F02C7" w14:textId="29214B78" w:rsidR="006338A8" w:rsidRPr="006338A8" w:rsidRDefault="006338A8" w:rsidP="006338A8">
      <w:pPr>
        <w:rPr>
          <w:rFonts w:hint="cs"/>
          <w:lang w:val="th-TH"/>
        </w:rPr>
      </w:pPr>
    </w:p>
    <w:p w14:paraId="4361BC2E" w14:textId="72DCE74E" w:rsidR="006338A8" w:rsidRPr="006338A8" w:rsidRDefault="006338A8" w:rsidP="006338A8">
      <w:pPr>
        <w:rPr>
          <w:rFonts w:hint="cs"/>
          <w:lang w:val="th-TH"/>
        </w:rPr>
      </w:pPr>
    </w:p>
    <w:p w14:paraId="310AEBEA" w14:textId="1519BE1C" w:rsidR="006338A8" w:rsidRPr="006338A8" w:rsidRDefault="006338A8" w:rsidP="006338A8">
      <w:pPr>
        <w:rPr>
          <w:rFonts w:hint="cs"/>
          <w:lang w:val="th-TH"/>
        </w:rPr>
      </w:pPr>
    </w:p>
    <w:p w14:paraId="7F03D442" w14:textId="74DBFB2F" w:rsidR="006338A8" w:rsidRPr="006338A8" w:rsidRDefault="006338A8" w:rsidP="006338A8">
      <w:pPr>
        <w:rPr>
          <w:rFonts w:hint="cs"/>
          <w:lang w:val="th-TH"/>
        </w:rPr>
      </w:pPr>
    </w:p>
    <w:p w14:paraId="1199C045" w14:textId="451CB3A1" w:rsidR="006338A8" w:rsidRDefault="006338A8" w:rsidP="006338A8">
      <w:pPr>
        <w:jc w:val="right"/>
        <w:rPr>
          <w:lang w:val="th-TH"/>
        </w:rPr>
      </w:pPr>
    </w:p>
    <w:p w14:paraId="7653BB8C" w14:textId="4C004CE1" w:rsidR="006338A8" w:rsidRDefault="006338A8" w:rsidP="006338A8">
      <w:pPr>
        <w:jc w:val="right"/>
        <w:rPr>
          <w:lang w:val="th-TH"/>
        </w:rPr>
      </w:pPr>
    </w:p>
    <w:p w14:paraId="3F0BDE6B" w14:textId="34252114" w:rsidR="006338A8" w:rsidRDefault="006338A8" w:rsidP="006338A8">
      <w:pPr>
        <w:jc w:val="right"/>
        <w:rPr>
          <w:rFonts w:hint="cs"/>
          <w:lang w:val="th-TH"/>
        </w:rPr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79744" behindDoc="1" locked="0" layoutInCell="1" allowOverlap="1" wp14:anchorId="59EDC57D" wp14:editId="6B8A4FD2">
            <wp:simplePos x="0" y="0"/>
            <wp:positionH relativeFrom="column">
              <wp:posOffset>-263858</wp:posOffset>
            </wp:positionH>
            <wp:positionV relativeFrom="paragraph">
              <wp:posOffset>-86360</wp:posOffset>
            </wp:positionV>
            <wp:extent cx="6190163" cy="2874936"/>
            <wp:effectExtent l="0" t="0" r="1270" b="1905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stat adm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163" cy="287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2C46D" w14:textId="22FC5215" w:rsidR="006338A8" w:rsidRPr="006338A8" w:rsidRDefault="006338A8" w:rsidP="006338A8">
      <w:pPr>
        <w:rPr>
          <w:rFonts w:hint="cs"/>
          <w:lang w:val="th-TH"/>
        </w:rPr>
      </w:pPr>
    </w:p>
    <w:p w14:paraId="44E5BC6E" w14:textId="3C7AA8C5" w:rsidR="006338A8" w:rsidRPr="006338A8" w:rsidRDefault="006338A8" w:rsidP="006338A8">
      <w:pPr>
        <w:rPr>
          <w:rFonts w:hint="cs"/>
          <w:lang w:val="th-TH"/>
        </w:rPr>
      </w:pPr>
    </w:p>
    <w:p w14:paraId="48A95B1E" w14:textId="241967AA" w:rsidR="006338A8" w:rsidRPr="006338A8" w:rsidRDefault="006338A8" w:rsidP="006338A8">
      <w:pPr>
        <w:rPr>
          <w:rFonts w:hint="cs"/>
          <w:lang w:val="th-TH"/>
        </w:rPr>
      </w:pPr>
    </w:p>
    <w:p w14:paraId="7DAAAF75" w14:textId="181A1F61" w:rsidR="006338A8" w:rsidRPr="006338A8" w:rsidRDefault="006338A8" w:rsidP="006338A8">
      <w:pPr>
        <w:rPr>
          <w:rFonts w:hint="cs"/>
          <w:lang w:val="th-TH"/>
        </w:rPr>
      </w:pPr>
    </w:p>
    <w:p w14:paraId="3D329A17" w14:textId="594E33A1" w:rsidR="006338A8" w:rsidRDefault="006338A8" w:rsidP="006338A8">
      <w:pPr>
        <w:rPr>
          <w:rFonts w:hint="cs"/>
          <w:lang w:val="th-TH"/>
        </w:rPr>
      </w:pPr>
    </w:p>
    <w:p w14:paraId="281F8813" w14:textId="2B4DBBC1" w:rsidR="006338A8" w:rsidRDefault="00244330" w:rsidP="00006E13">
      <w:pPr>
        <w:pStyle w:val="ListParagraph"/>
        <w:numPr>
          <w:ilvl w:val="0"/>
          <w:numId w:val="30"/>
        </w:numPr>
        <w:rPr>
          <w:lang w:val="th-TH"/>
        </w:rPr>
      </w:pPr>
      <w:r>
        <w:rPr>
          <w:rFonts w:hint="cs"/>
          <w:cs/>
          <w:lang w:val="th-TH"/>
        </w:rPr>
        <w:t>หน้ารายงานสถิติ</w:t>
      </w:r>
    </w:p>
    <w:p w14:paraId="6028A990" w14:textId="0BA4A7C0" w:rsidR="00244330" w:rsidRDefault="00244330" w:rsidP="00244330">
      <w:pPr>
        <w:rPr>
          <w:lang w:val="th-TH"/>
        </w:rPr>
      </w:pPr>
    </w:p>
    <w:p w14:paraId="46C431A3" w14:textId="16B46122" w:rsidR="00244330" w:rsidRDefault="00244330" w:rsidP="00244330">
      <w:pPr>
        <w:rPr>
          <w:b/>
          <w:bCs/>
        </w:rPr>
      </w:pPr>
      <w:r w:rsidRPr="00244330">
        <w:rPr>
          <w:rFonts w:hint="cs"/>
          <w:b/>
          <w:bCs/>
          <w:cs/>
          <w:lang w:val="th-TH"/>
        </w:rPr>
        <w:t xml:space="preserve">ภาพการออกแบบ </w:t>
      </w:r>
      <w:r w:rsidRPr="00244330">
        <w:rPr>
          <w:b/>
          <w:bCs/>
        </w:rPr>
        <w:t xml:space="preserve">User Interface </w:t>
      </w:r>
      <w:r w:rsidRPr="00244330">
        <w:rPr>
          <w:rFonts w:hint="cs"/>
          <w:b/>
          <w:bCs/>
          <w:cs/>
          <w:lang w:val="th-TH"/>
        </w:rPr>
        <w:t>ส่วน</w:t>
      </w:r>
      <w:r w:rsidRPr="00244330">
        <w:rPr>
          <w:rFonts w:hint="cs"/>
          <w:b/>
          <w:bCs/>
          <w:cs/>
        </w:rPr>
        <w:t>ทั่วไป</w:t>
      </w:r>
    </w:p>
    <w:p w14:paraId="20FF072E" w14:textId="15A5FD53" w:rsidR="00244330" w:rsidRDefault="00244330" w:rsidP="00244330">
      <w:pPr>
        <w:jc w:val="center"/>
        <w:rPr>
          <w:rFonts w:hint="cs"/>
          <w:b/>
          <w:bCs/>
          <w:noProof/>
          <w:lang w:val="th-TH"/>
        </w:rPr>
      </w:pPr>
      <w:r>
        <w:rPr>
          <w:rFonts w:hint="cs"/>
          <w:b/>
          <w:bCs/>
          <w:noProof/>
          <w:lang w:val="th-TH"/>
        </w:rPr>
        <w:drawing>
          <wp:anchor distT="0" distB="0" distL="114300" distR="114300" simplePos="0" relativeHeight="251680768" behindDoc="1" locked="0" layoutInCell="1" allowOverlap="1" wp14:anchorId="3D877B38" wp14:editId="56E371BD">
            <wp:simplePos x="0" y="0"/>
            <wp:positionH relativeFrom="column">
              <wp:posOffset>0</wp:posOffset>
            </wp:positionH>
            <wp:positionV relativeFrom="paragraph">
              <wp:posOffset>2712</wp:posOffset>
            </wp:positionV>
            <wp:extent cx="5731510" cy="2661920"/>
            <wp:effectExtent l="0" t="0" r="2540" b="508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login 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41001" w14:textId="6E8F4E67" w:rsidR="00244330" w:rsidRDefault="00244330" w:rsidP="00244330">
      <w:pPr>
        <w:tabs>
          <w:tab w:val="left" w:pos="6212"/>
        </w:tabs>
        <w:spacing w:after="0"/>
        <w:jc w:val="center"/>
        <w:rPr>
          <w:rFonts w:hint="cs"/>
        </w:rPr>
      </w:pPr>
    </w:p>
    <w:p w14:paraId="0ABFB118" w14:textId="76F999F1" w:rsidR="00244330" w:rsidRPr="00244330" w:rsidRDefault="00244330" w:rsidP="00244330">
      <w:pPr>
        <w:rPr>
          <w:rFonts w:hint="cs"/>
        </w:rPr>
      </w:pPr>
    </w:p>
    <w:p w14:paraId="6093A38A" w14:textId="1AF5E20A" w:rsidR="00244330" w:rsidRPr="00244330" w:rsidRDefault="00244330" w:rsidP="00244330">
      <w:pPr>
        <w:rPr>
          <w:rFonts w:hint="cs"/>
        </w:rPr>
      </w:pPr>
    </w:p>
    <w:p w14:paraId="65ED6B9A" w14:textId="6045E835" w:rsidR="00244330" w:rsidRPr="00244330" w:rsidRDefault="00244330" w:rsidP="00244330">
      <w:pPr>
        <w:rPr>
          <w:rFonts w:hint="cs"/>
        </w:rPr>
      </w:pPr>
    </w:p>
    <w:p w14:paraId="74EA1D5B" w14:textId="54751FAC" w:rsidR="00244330" w:rsidRDefault="00244330" w:rsidP="00244330">
      <w:pPr>
        <w:rPr>
          <w:rFonts w:hint="cs"/>
        </w:rPr>
      </w:pPr>
    </w:p>
    <w:p w14:paraId="2C4CEDD1" w14:textId="755AAAAF" w:rsidR="00244330" w:rsidRDefault="00244330" w:rsidP="00244330">
      <w:pPr>
        <w:jc w:val="center"/>
        <w:rPr>
          <w:b/>
          <w:bCs/>
        </w:rPr>
      </w:pPr>
      <w:r w:rsidRPr="00244330">
        <w:rPr>
          <w:rFonts w:hint="cs"/>
          <w:b/>
          <w:bCs/>
          <w:cs/>
        </w:rPr>
        <w:t>หน้าเข้าสู่ระบบ</w:t>
      </w:r>
    </w:p>
    <w:p w14:paraId="3252F6E8" w14:textId="33D6FB86" w:rsidR="00244330" w:rsidRDefault="00244330" w:rsidP="00244330">
      <w:pPr>
        <w:jc w:val="center"/>
        <w:rPr>
          <w:b/>
          <w:bCs/>
        </w:rPr>
      </w:pPr>
    </w:p>
    <w:p w14:paraId="597C03F8" w14:textId="05B11518" w:rsidR="00244330" w:rsidRDefault="00244330" w:rsidP="00244330">
      <w:pPr>
        <w:jc w:val="center"/>
        <w:rPr>
          <w:b/>
          <w:bCs/>
        </w:rPr>
      </w:pPr>
    </w:p>
    <w:p w14:paraId="7582DE95" w14:textId="38A1E20E" w:rsidR="00244330" w:rsidRDefault="00244330" w:rsidP="00244330">
      <w:pPr>
        <w:jc w:val="center"/>
        <w:rPr>
          <w:b/>
          <w:bCs/>
        </w:rPr>
      </w:pPr>
    </w:p>
    <w:p w14:paraId="356A0A87" w14:textId="4022B5E9" w:rsidR="00244330" w:rsidRDefault="00244330" w:rsidP="00244330">
      <w:pPr>
        <w:jc w:val="center"/>
        <w:rPr>
          <w:b/>
          <w:bCs/>
        </w:rPr>
      </w:pPr>
    </w:p>
    <w:p w14:paraId="0EA96F75" w14:textId="15259DBE" w:rsidR="00244330" w:rsidRDefault="00244330" w:rsidP="00244330">
      <w:pPr>
        <w:jc w:val="center"/>
        <w:rPr>
          <w:b/>
          <w:bCs/>
        </w:rPr>
      </w:pPr>
    </w:p>
    <w:p w14:paraId="5F214B60" w14:textId="57911A8C" w:rsidR="00244330" w:rsidRDefault="00244330" w:rsidP="00244330">
      <w:pPr>
        <w:jc w:val="center"/>
        <w:rPr>
          <w:rFonts w:hint="cs"/>
          <w:b/>
          <w:bCs/>
        </w:rPr>
      </w:pPr>
      <w:r>
        <w:rPr>
          <w:rFonts w:hint="cs"/>
          <w:b/>
          <w:bCs/>
          <w:noProof/>
          <w:lang w:val="th-TH"/>
        </w:rPr>
        <w:lastRenderedPageBreak/>
        <w:drawing>
          <wp:anchor distT="0" distB="0" distL="114300" distR="114300" simplePos="0" relativeHeight="251681792" behindDoc="1" locked="0" layoutInCell="1" allowOverlap="1" wp14:anchorId="7F2AC24E" wp14:editId="7CEAD24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2694940"/>
            <wp:effectExtent l="0" t="0" r="254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borrow wire nisit p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44E57" w14:textId="0BE9DB7A" w:rsidR="00244330" w:rsidRPr="00244330" w:rsidRDefault="00244330" w:rsidP="00244330">
      <w:pPr>
        <w:rPr>
          <w:rFonts w:hint="cs"/>
        </w:rPr>
      </w:pPr>
    </w:p>
    <w:p w14:paraId="25958541" w14:textId="7425CF59" w:rsidR="00244330" w:rsidRPr="00244330" w:rsidRDefault="00244330" w:rsidP="00244330">
      <w:pPr>
        <w:rPr>
          <w:rFonts w:hint="cs"/>
        </w:rPr>
      </w:pPr>
    </w:p>
    <w:p w14:paraId="69908722" w14:textId="689D22A7" w:rsidR="00244330" w:rsidRPr="00244330" w:rsidRDefault="00244330" w:rsidP="00244330">
      <w:pPr>
        <w:rPr>
          <w:rFonts w:hint="cs"/>
        </w:rPr>
      </w:pPr>
    </w:p>
    <w:p w14:paraId="6F4751CF" w14:textId="1E1A56AE" w:rsidR="00244330" w:rsidRPr="00244330" w:rsidRDefault="00244330" w:rsidP="00244330">
      <w:pPr>
        <w:rPr>
          <w:rFonts w:hint="cs"/>
        </w:rPr>
      </w:pPr>
    </w:p>
    <w:p w14:paraId="737C1B03" w14:textId="7B253F11" w:rsidR="00244330" w:rsidRDefault="00244330" w:rsidP="00244330">
      <w:pPr>
        <w:rPr>
          <w:rFonts w:hint="cs"/>
          <w:b/>
          <w:bCs/>
        </w:rPr>
      </w:pPr>
    </w:p>
    <w:p w14:paraId="5EF16E7A" w14:textId="14D97349" w:rsidR="00244330" w:rsidRDefault="00244330" w:rsidP="00244330">
      <w:pPr>
        <w:jc w:val="center"/>
        <w:rPr>
          <w:b/>
          <w:bCs/>
        </w:rPr>
      </w:pPr>
      <w:r w:rsidRPr="00244330">
        <w:rPr>
          <w:rFonts w:hint="cs"/>
          <w:b/>
          <w:bCs/>
          <w:cs/>
        </w:rPr>
        <w:t>หน้ายืมอุปกรณ์</w:t>
      </w:r>
    </w:p>
    <w:p w14:paraId="7528612D" w14:textId="6B169072" w:rsidR="00244330" w:rsidRDefault="00244330" w:rsidP="00244330">
      <w:pPr>
        <w:jc w:val="center"/>
        <w:rPr>
          <w:rFonts w:hint="cs"/>
          <w:b/>
          <w:bCs/>
        </w:rPr>
      </w:pPr>
      <w:r>
        <w:rPr>
          <w:rFonts w:hint="cs"/>
          <w:b/>
          <w:bCs/>
          <w:noProof/>
          <w:lang w:val="th-TH"/>
        </w:rPr>
        <w:drawing>
          <wp:anchor distT="0" distB="0" distL="114300" distR="114300" simplePos="0" relativeHeight="251682816" behindDoc="1" locked="0" layoutInCell="1" allowOverlap="1" wp14:anchorId="1C8123EA" wp14:editId="43A1D78D">
            <wp:simplePos x="0" y="0"/>
            <wp:positionH relativeFrom="column">
              <wp:posOffset>0</wp:posOffset>
            </wp:positionH>
            <wp:positionV relativeFrom="paragraph">
              <wp:posOffset>-3326</wp:posOffset>
            </wp:positionV>
            <wp:extent cx="5731510" cy="2694940"/>
            <wp:effectExtent l="0" t="0" r="254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borrow select nisi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0453F" w14:textId="1ADAB77D" w:rsidR="00244330" w:rsidRPr="00244330" w:rsidRDefault="00244330" w:rsidP="00244330">
      <w:pPr>
        <w:rPr>
          <w:rFonts w:hint="cs"/>
        </w:rPr>
      </w:pPr>
    </w:p>
    <w:p w14:paraId="53BE0010" w14:textId="3B1554DB" w:rsidR="00244330" w:rsidRPr="00244330" w:rsidRDefault="00244330" w:rsidP="00244330">
      <w:pPr>
        <w:rPr>
          <w:rFonts w:hint="cs"/>
        </w:rPr>
      </w:pPr>
    </w:p>
    <w:p w14:paraId="3C6536BE" w14:textId="11F1E10E" w:rsidR="00244330" w:rsidRPr="00244330" w:rsidRDefault="00244330" w:rsidP="00244330">
      <w:pPr>
        <w:rPr>
          <w:rFonts w:hint="cs"/>
        </w:rPr>
      </w:pPr>
    </w:p>
    <w:p w14:paraId="07539B40" w14:textId="2D778C77" w:rsidR="00244330" w:rsidRPr="00244330" w:rsidRDefault="00244330" w:rsidP="00244330">
      <w:pPr>
        <w:rPr>
          <w:rFonts w:hint="cs"/>
        </w:rPr>
      </w:pPr>
    </w:p>
    <w:p w14:paraId="4E271858" w14:textId="4CDDBD3D" w:rsidR="00244330" w:rsidRDefault="00244330" w:rsidP="00244330">
      <w:pPr>
        <w:rPr>
          <w:b/>
          <w:bCs/>
        </w:rPr>
      </w:pPr>
    </w:p>
    <w:p w14:paraId="71B19BC2" w14:textId="207031E5" w:rsidR="00244330" w:rsidRDefault="00244330" w:rsidP="00244330">
      <w:pPr>
        <w:jc w:val="center"/>
      </w:pPr>
      <w:r>
        <w:rPr>
          <w:rFonts w:hint="cs"/>
          <w:b/>
          <w:bCs/>
          <w:cs/>
        </w:rPr>
        <w:t>หน้ายืมอุปกรณ์ 1.1</w:t>
      </w:r>
    </w:p>
    <w:p w14:paraId="0B36CF6C" w14:textId="50C022AC" w:rsidR="00244330" w:rsidRDefault="00244330" w:rsidP="00244330">
      <w:pPr>
        <w:jc w:val="center"/>
      </w:pPr>
    </w:p>
    <w:p w14:paraId="75FF026A" w14:textId="530C85DB" w:rsidR="00244330" w:rsidRDefault="00244330" w:rsidP="00244330">
      <w:pPr>
        <w:jc w:val="center"/>
      </w:pPr>
    </w:p>
    <w:p w14:paraId="22780B63" w14:textId="72598CDC" w:rsidR="00244330" w:rsidRDefault="00244330" w:rsidP="00244330">
      <w:pPr>
        <w:jc w:val="center"/>
      </w:pPr>
    </w:p>
    <w:p w14:paraId="707DC117" w14:textId="23658239" w:rsidR="00244330" w:rsidRDefault="00244330" w:rsidP="00244330">
      <w:pPr>
        <w:jc w:val="center"/>
      </w:pPr>
    </w:p>
    <w:p w14:paraId="084189B8" w14:textId="554D167C" w:rsidR="00244330" w:rsidRDefault="00244330" w:rsidP="00244330">
      <w:pPr>
        <w:jc w:val="center"/>
      </w:pPr>
    </w:p>
    <w:p w14:paraId="09646732" w14:textId="6BD79BF7" w:rsidR="00244330" w:rsidRDefault="00244330" w:rsidP="00244330">
      <w:pPr>
        <w:jc w:val="center"/>
      </w:pPr>
    </w:p>
    <w:p w14:paraId="4987326A" w14:textId="3DBD1045" w:rsidR="00244330" w:rsidRDefault="00244330" w:rsidP="00244330">
      <w:pPr>
        <w:jc w:val="center"/>
        <w:rPr>
          <w:rFonts w:hint="cs"/>
        </w:rPr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83840" behindDoc="1" locked="0" layoutInCell="1" allowOverlap="1" wp14:anchorId="64800428" wp14:editId="78465879">
            <wp:simplePos x="0" y="0"/>
            <wp:positionH relativeFrom="column">
              <wp:posOffset>0</wp:posOffset>
            </wp:positionH>
            <wp:positionV relativeFrom="paragraph">
              <wp:posOffset>-1119</wp:posOffset>
            </wp:positionV>
            <wp:extent cx="5731510" cy="2661920"/>
            <wp:effectExtent l="0" t="0" r="2540" b="508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borrow equip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5F9B7" w14:textId="4767A0AE" w:rsidR="00244330" w:rsidRPr="00244330" w:rsidRDefault="00244330" w:rsidP="00244330">
      <w:pPr>
        <w:rPr>
          <w:rFonts w:hint="cs"/>
        </w:rPr>
      </w:pPr>
    </w:p>
    <w:p w14:paraId="6D8C14C4" w14:textId="32059013" w:rsidR="00244330" w:rsidRPr="00244330" w:rsidRDefault="00244330" w:rsidP="00244330">
      <w:pPr>
        <w:rPr>
          <w:rFonts w:hint="cs"/>
        </w:rPr>
      </w:pPr>
    </w:p>
    <w:p w14:paraId="1A74FFE6" w14:textId="1589C99D" w:rsidR="00244330" w:rsidRPr="00244330" w:rsidRDefault="00244330" w:rsidP="00244330">
      <w:pPr>
        <w:rPr>
          <w:rFonts w:hint="cs"/>
        </w:rPr>
      </w:pPr>
    </w:p>
    <w:p w14:paraId="62084235" w14:textId="71E0D19A" w:rsidR="00244330" w:rsidRPr="00244330" w:rsidRDefault="00244330" w:rsidP="00244330">
      <w:pPr>
        <w:rPr>
          <w:rFonts w:hint="cs"/>
        </w:rPr>
      </w:pPr>
    </w:p>
    <w:p w14:paraId="631F06CD" w14:textId="7FB9A0E8" w:rsidR="00244330" w:rsidRDefault="00244330" w:rsidP="00244330">
      <w:pPr>
        <w:spacing w:after="0"/>
      </w:pPr>
    </w:p>
    <w:p w14:paraId="0F5EE1B7" w14:textId="30A4E373" w:rsidR="00244330" w:rsidRDefault="00244330" w:rsidP="00244330">
      <w:pPr>
        <w:spacing w:after="0"/>
        <w:jc w:val="center"/>
        <w:rPr>
          <w:b/>
          <w:bCs/>
        </w:rPr>
      </w:pPr>
      <w:r w:rsidRPr="00244330">
        <w:rPr>
          <w:rFonts w:hint="cs"/>
          <w:b/>
          <w:bCs/>
          <w:cs/>
        </w:rPr>
        <w:t>หน้าอุปกรณ์ที่ยืม</w:t>
      </w:r>
    </w:p>
    <w:p w14:paraId="40B69096" w14:textId="225C11BC" w:rsidR="00244330" w:rsidRDefault="00244330" w:rsidP="00244330">
      <w:pPr>
        <w:spacing w:after="0"/>
        <w:jc w:val="center"/>
        <w:rPr>
          <w:rFonts w:hint="cs"/>
          <w:b/>
          <w:bCs/>
        </w:rPr>
      </w:pPr>
      <w:r>
        <w:rPr>
          <w:rFonts w:hint="cs"/>
          <w:b/>
          <w:bCs/>
          <w:noProof/>
          <w:lang w:val="th-TH"/>
        </w:rPr>
        <w:drawing>
          <wp:anchor distT="0" distB="0" distL="114300" distR="114300" simplePos="0" relativeHeight="251684864" behindDoc="1" locked="0" layoutInCell="1" allowOverlap="1" wp14:anchorId="34A0056F" wp14:editId="31C9B61C">
            <wp:simplePos x="0" y="0"/>
            <wp:positionH relativeFrom="column">
              <wp:posOffset>0</wp:posOffset>
            </wp:positionH>
            <wp:positionV relativeFrom="paragraph">
              <wp:posOffset>2701</wp:posOffset>
            </wp:positionV>
            <wp:extent cx="5731510" cy="2661920"/>
            <wp:effectExtent l="0" t="0" r="2540" b="508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edit eqip nisi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130AA" w14:textId="0B266019" w:rsidR="00244330" w:rsidRPr="00244330" w:rsidRDefault="00244330" w:rsidP="00244330">
      <w:pPr>
        <w:rPr>
          <w:rFonts w:hint="cs"/>
        </w:rPr>
      </w:pPr>
    </w:p>
    <w:p w14:paraId="5A41607E" w14:textId="191FB192" w:rsidR="00244330" w:rsidRPr="00244330" w:rsidRDefault="00244330" w:rsidP="00244330">
      <w:pPr>
        <w:rPr>
          <w:rFonts w:hint="cs"/>
        </w:rPr>
      </w:pPr>
    </w:p>
    <w:p w14:paraId="6FEBE1D0" w14:textId="4742D61C" w:rsidR="00244330" w:rsidRPr="00244330" w:rsidRDefault="00244330" w:rsidP="00244330">
      <w:pPr>
        <w:rPr>
          <w:rFonts w:hint="cs"/>
        </w:rPr>
      </w:pPr>
    </w:p>
    <w:p w14:paraId="6A1CB93A" w14:textId="6AFAC3BA" w:rsidR="00244330" w:rsidRPr="00244330" w:rsidRDefault="00244330" w:rsidP="00244330">
      <w:pPr>
        <w:rPr>
          <w:rFonts w:hint="cs"/>
        </w:rPr>
      </w:pPr>
    </w:p>
    <w:p w14:paraId="3133B8B9" w14:textId="28425851" w:rsidR="00244330" w:rsidRDefault="00244330" w:rsidP="00244330">
      <w:pPr>
        <w:rPr>
          <w:rFonts w:hint="cs"/>
          <w:b/>
          <w:bCs/>
        </w:rPr>
      </w:pPr>
    </w:p>
    <w:p w14:paraId="1442DD5E" w14:textId="3D798618" w:rsidR="00244330" w:rsidRDefault="00244330" w:rsidP="00244330">
      <w:pPr>
        <w:tabs>
          <w:tab w:val="left" w:pos="5406"/>
        </w:tabs>
        <w:jc w:val="center"/>
        <w:rPr>
          <w:rFonts w:hint="cs"/>
          <w:b/>
          <w:bCs/>
        </w:rPr>
      </w:pPr>
      <w:r w:rsidRPr="00244330">
        <w:rPr>
          <w:rFonts w:hint="cs"/>
          <w:b/>
          <w:bCs/>
          <w:cs/>
        </w:rPr>
        <w:t>หน้าแก้ไขอุปกรณ์ที่ยืม</w:t>
      </w:r>
    </w:p>
    <w:p w14:paraId="7A1A1444" w14:textId="6EF6DA3B" w:rsidR="00244330" w:rsidRDefault="00244330" w:rsidP="00244330">
      <w:pPr>
        <w:tabs>
          <w:tab w:val="left" w:pos="5406"/>
        </w:tabs>
      </w:pPr>
      <w:r>
        <w:rPr>
          <w:cs/>
        </w:rPr>
        <w:tab/>
      </w:r>
    </w:p>
    <w:p w14:paraId="0F1EF4E2" w14:textId="31A547DC" w:rsidR="00244330" w:rsidRDefault="00244330" w:rsidP="00244330">
      <w:pPr>
        <w:tabs>
          <w:tab w:val="left" w:pos="5406"/>
        </w:tabs>
      </w:pPr>
    </w:p>
    <w:p w14:paraId="2CC2A0E2" w14:textId="41A2CF66" w:rsidR="00244330" w:rsidRDefault="00244330" w:rsidP="00244330">
      <w:pPr>
        <w:tabs>
          <w:tab w:val="left" w:pos="5406"/>
        </w:tabs>
      </w:pPr>
    </w:p>
    <w:p w14:paraId="1DFB58F8" w14:textId="4E90DE8F" w:rsidR="00244330" w:rsidRDefault="00244330" w:rsidP="00244330">
      <w:pPr>
        <w:tabs>
          <w:tab w:val="left" w:pos="5406"/>
        </w:tabs>
      </w:pPr>
    </w:p>
    <w:p w14:paraId="26B70432" w14:textId="5628A963" w:rsidR="00244330" w:rsidRDefault="00244330" w:rsidP="00244330">
      <w:pPr>
        <w:tabs>
          <w:tab w:val="left" w:pos="5406"/>
        </w:tabs>
      </w:pPr>
    </w:p>
    <w:p w14:paraId="70F70FC8" w14:textId="51255D2C" w:rsidR="00244330" w:rsidRDefault="00244330" w:rsidP="00244330">
      <w:pPr>
        <w:tabs>
          <w:tab w:val="left" w:pos="5406"/>
        </w:tabs>
      </w:pPr>
    </w:p>
    <w:p w14:paraId="21744205" w14:textId="041575EA" w:rsidR="00244330" w:rsidRDefault="00244330" w:rsidP="00244330">
      <w:pPr>
        <w:tabs>
          <w:tab w:val="left" w:pos="5406"/>
        </w:tabs>
      </w:pPr>
    </w:p>
    <w:p w14:paraId="3C735730" w14:textId="389CFDB0" w:rsidR="00244330" w:rsidRDefault="00244330" w:rsidP="00244330">
      <w:pPr>
        <w:tabs>
          <w:tab w:val="left" w:pos="5406"/>
        </w:tabs>
        <w:spacing w:after="0"/>
        <w:jc w:val="center"/>
        <w:rPr>
          <w:rFonts w:hint="cs"/>
          <w:noProof/>
          <w:lang w:val="th-TH"/>
        </w:rPr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85888" behindDoc="1" locked="0" layoutInCell="1" allowOverlap="1" wp14:anchorId="198A0358" wp14:editId="39A6857C">
            <wp:simplePos x="0" y="0"/>
            <wp:positionH relativeFrom="column">
              <wp:posOffset>0</wp:posOffset>
            </wp:positionH>
            <wp:positionV relativeFrom="paragraph">
              <wp:posOffset>-1119</wp:posOffset>
            </wp:positionV>
            <wp:extent cx="5731510" cy="2661920"/>
            <wp:effectExtent l="0" t="0" r="2540" b="508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basket 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D204D" w14:textId="445BA7C2" w:rsidR="00244330" w:rsidRDefault="00244330" w:rsidP="00244330">
      <w:pPr>
        <w:tabs>
          <w:tab w:val="left" w:pos="5406"/>
        </w:tabs>
        <w:jc w:val="center"/>
        <w:rPr>
          <w:rFonts w:hint="cs"/>
          <w:lang w:val="th-TH"/>
        </w:rPr>
      </w:pPr>
    </w:p>
    <w:p w14:paraId="0B3FA2C8" w14:textId="23549C50" w:rsidR="00244330" w:rsidRPr="00244330" w:rsidRDefault="00244330" w:rsidP="00244330">
      <w:pPr>
        <w:rPr>
          <w:rFonts w:hint="cs"/>
          <w:lang w:val="th-TH"/>
        </w:rPr>
      </w:pPr>
    </w:p>
    <w:p w14:paraId="7FFD71BD" w14:textId="39016735" w:rsidR="00244330" w:rsidRPr="00244330" w:rsidRDefault="00244330" w:rsidP="00244330">
      <w:pPr>
        <w:rPr>
          <w:rFonts w:hint="cs"/>
          <w:lang w:val="th-TH"/>
        </w:rPr>
      </w:pPr>
    </w:p>
    <w:p w14:paraId="05E1265D" w14:textId="2989638D" w:rsidR="00244330" w:rsidRPr="00244330" w:rsidRDefault="00244330" w:rsidP="00244330">
      <w:pPr>
        <w:rPr>
          <w:rFonts w:hint="cs"/>
          <w:lang w:val="th-TH"/>
        </w:rPr>
      </w:pPr>
    </w:p>
    <w:p w14:paraId="16BCE0AE" w14:textId="67043F7C" w:rsidR="00244330" w:rsidRDefault="00244330" w:rsidP="00244330">
      <w:pPr>
        <w:rPr>
          <w:rFonts w:hint="cs"/>
          <w:lang w:val="th-TH"/>
        </w:rPr>
      </w:pPr>
    </w:p>
    <w:p w14:paraId="290474CE" w14:textId="601F7933" w:rsidR="00244330" w:rsidRDefault="00244330" w:rsidP="00244330">
      <w:pPr>
        <w:jc w:val="center"/>
        <w:rPr>
          <w:b/>
          <w:bCs/>
          <w:lang w:val="th-TH"/>
        </w:rPr>
      </w:pPr>
      <w:r>
        <w:rPr>
          <w:rFonts w:hint="cs"/>
          <w:b/>
          <w:bCs/>
          <w:noProof/>
          <w:lang w:val="th-TH"/>
        </w:rPr>
        <w:drawing>
          <wp:anchor distT="0" distB="0" distL="114300" distR="114300" simplePos="0" relativeHeight="251686912" behindDoc="0" locked="0" layoutInCell="1" allowOverlap="1" wp14:anchorId="36D621D0" wp14:editId="54A9AB49">
            <wp:simplePos x="0" y="0"/>
            <wp:positionH relativeFrom="page">
              <wp:align>left</wp:align>
            </wp:positionH>
            <wp:positionV relativeFrom="paragraph">
              <wp:posOffset>547094</wp:posOffset>
            </wp:positionV>
            <wp:extent cx="4433977" cy="2529840"/>
            <wp:effectExtent l="0" t="0" r="5080" b="381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basket 1.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977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44330">
        <w:rPr>
          <w:rFonts w:hint="cs"/>
          <w:b/>
          <w:bCs/>
          <w:cs/>
          <w:lang w:val="th-TH"/>
        </w:rPr>
        <w:t>หน้าตะกร้า</w:t>
      </w:r>
    </w:p>
    <w:p w14:paraId="50A7C45F" w14:textId="371D7F0B" w:rsidR="00244330" w:rsidRDefault="00244330" w:rsidP="00244330">
      <w:pPr>
        <w:jc w:val="center"/>
        <w:rPr>
          <w:rFonts w:hint="cs"/>
          <w:b/>
          <w:bCs/>
          <w:lang w:val="th-TH"/>
        </w:rPr>
      </w:pPr>
      <w:r>
        <w:rPr>
          <w:rFonts w:hint="cs"/>
          <w:b/>
          <w:bCs/>
          <w:noProof/>
          <w:lang w:val="th-TH"/>
        </w:rPr>
        <w:drawing>
          <wp:anchor distT="0" distB="0" distL="114300" distR="114300" simplePos="0" relativeHeight="251687936" behindDoc="1" locked="0" layoutInCell="1" allowOverlap="1" wp14:anchorId="71BED00A" wp14:editId="4C536A30">
            <wp:simplePos x="0" y="0"/>
            <wp:positionH relativeFrom="column">
              <wp:posOffset>2441096</wp:posOffset>
            </wp:positionH>
            <wp:positionV relativeFrom="paragraph">
              <wp:posOffset>105362</wp:posOffset>
            </wp:positionV>
            <wp:extent cx="4744137" cy="2517140"/>
            <wp:effectExtent l="0" t="0" r="0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basket 1.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37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F870A" w14:textId="1911301B" w:rsidR="00244330" w:rsidRPr="00244330" w:rsidRDefault="00244330" w:rsidP="00244330">
      <w:pPr>
        <w:rPr>
          <w:rFonts w:hint="cs"/>
          <w:lang w:val="th-TH"/>
        </w:rPr>
      </w:pPr>
    </w:p>
    <w:p w14:paraId="436F44DD" w14:textId="1EB1AFF3" w:rsidR="00244330" w:rsidRPr="00244330" w:rsidRDefault="00244330" w:rsidP="00244330">
      <w:pPr>
        <w:rPr>
          <w:rFonts w:hint="cs"/>
          <w:lang w:val="th-TH"/>
        </w:rPr>
      </w:pPr>
    </w:p>
    <w:p w14:paraId="21B7B2B4" w14:textId="1F4F6A6D" w:rsidR="00244330" w:rsidRPr="00244330" w:rsidRDefault="00244330" w:rsidP="00244330">
      <w:pPr>
        <w:rPr>
          <w:rFonts w:hint="cs"/>
          <w:lang w:val="th-TH"/>
        </w:rPr>
      </w:pPr>
    </w:p>
    <w:p w14:paraId="44B29291" w14:textId="11AD9CA5" w:rsidR="00244330" w:rsidRPr="00244330" w:rsidRDefault="00244330" w:rsidP="00244330">
      <w:pPr>
        <w:rPr>
          <w:rFonts w:hint="cs"/>
          <w:lang w:val="th-TH"/>
        </w:rPr>
      </w:pPr>
    </w:p>
    <w:p w14:paraId="4C5F22DC" w14:textId="78C91F3F" w:rsidR="00244330" w:rsidRDefault="00244330" w:rsidP="00244330">
      <w:pPr>
        <w:rPr>
          <w:rFonts w:hint="cs"/>
          <w:b/>
          <w:bCs/>
          <w:lang w:val="th-TH"/>
        </w:rPr>
      </w:pPr>
    </w:p>
    <w:p w14:paraId="56C09F1C" w14:textId="3DD5211E" w:rsidR="00244330" w:rsidRPr="00244330" w:rsidRDefault="00244330" w:rsidP="00244330">
      <w:pPr>
        <w:jc w:val="center"/>
        <w:rPr>
          <w:rFonts w:hint="cs"/>
          <w:b/>
          <w:bCs/>
          <w:cs/>
          <w:lang w:val="th-TH"/>
        </w:rPr>
      </w:pPr>
      <w:r w:rsidRPr="00244330">
        <w:rPr>
          <w:rFonts w:hint="cs"/>
          <w:b/>
          <w:bCs/>
          <w:cs/>
          <w:lang w:val="th-TH"/>
        </w:rPr>
        <w:t>หน้าตะกร้า 1.1</w:t>
      </w:r>
    </w:p>
    <w:sectPr w:rsidR="00244330" w:rsidRPr="00244330" w:rsidSect="00FC1070">
      <w:headerReference w:type="default" r:id="rId35"/>
      <w:footerReference w:type="default" r:id="rId36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8F90C9" w14:textId="77777777" w:rsidR="00DB579F" w:rsidRDefault="00DB579F" w:rsidP="00086F1C">
      <w:pPr>
        <w:spacing w:after="0" w:line="240" w:lineRule="auto"/>
      </w:pPr>
      <w:r>
        <w:separator/>
      </w:r>
    </w:p>
  </w:endnote>
  <w:endnote w:type="continuationSeparator" w:id="0">
    <w:p w14:paraId="2F07669E" w14:textId="77777777" w:rsidR="00DB579F" w:rsidRDefault="00DB579F" w:rsidP="0008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0D9A91" w14:textId="42F78A87" w:rsidR="009D104C" w:rsidRDefault="009D104C" w:rsidP="008F1724">
    <w:pPr>
      <w:pStyle w:val="Footer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>
      <w:rPr>
        <w:rFonts w:asciiTheme="majorHAnsi" w:eastAsiaTheme="majorEastAsia" w:hAnsiTheme="majorHAnsi" w:cstheme="majorBidi"/>
        <w:sz w:val="24"/>
        <w:szCs w:val="24"/>
      </w:rPr>
      <w:t>Version: 2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theme="majorBidi"/>
        <w:sz w:val="20"/>
        <w:szCs w:val="28"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\* MERGEFORMAT </w:instrText>
    </w:r>
    <w:r w:rsidRPr="00FC1070">
      <w:rPr>
        <w:rFonts w:eastAsiaTheme="minorEastAsia"/>
        <w:sz w:val="24"/>
        <w:szCs w:val="36"/>
      </w:rPr>
      <w:fldChar w:fldCharType="separate"/>
    </w:r>
    <w:r w:rsidRPr="00883513">
      <w:rPr>
        <w:rFonts w:asciiTheme="majorHAnsi" w:eastAsiaTheme="majorEastAsia" w:hAnsiTheme="majorHAnsi" w:cstheme="majorBidi"/>
        <w:noProof/>
        <w:sz w:val="24"/>
        <w:szCs w:val="36"/>
      </w:rPr>
      <w:t>6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59EF82D8" w14:textId="77777777" w:rsidR="009D104C" w:rsidRDefault="009D10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2D1992" w14:textId="77777777" w:rsidR="00DB579F" w:rsidRDefault="00DB579F" w:rsidP="00086F1C">
      <w:pPr>
        <w:spacing w:after="0" w:line="240" w:lineRule="auto"/>
      </w:pPr>
      <w:r>
        <w:separator/>
      </w:r>
    </w:p>
  </w:footnote>
  <w:footnote w:type="continuationSeparator" w:id="0">
    <w:p w14:paraId="5E7FBC5A" w14:textId="77777777" w:rsidR="00DB579F" w:rsidRDefault="00DB579F" w:rsidP="0008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D68452" w14:textId="34C286FC" w:rsidR="009D104C" w:rsidRDefault="009D104C" w:rsidP="008F1724">
    <w:pPr>
      <w:pStyle w:val="Header"/>
      <w:pBdr>
        <w:bottom w:val="single" w:sz="4" w:space="1" w:color="auto"/>
      </w:pBdr>
      <w:jc w:val="right"/>
    </w:pPr>
    <w:r w:rsidRPr="00393770">
      <w:rPr>
        <w:rFonts w:cs="TH SarabunPSK"/>
        <w:cs/>
      </w:rPr>
      <w:t>ระบบยืม-คืนอุปกรณ์</w:t>
    </w:r>
  </w:p>
  <w:p w14:paraId="6F9F46AE" w14:textId="77777777" w:rsidR="009D104C" w:rsidRPr="00086F1C" w:rsidRDefault="009D104C" w:rsidP="00086F1C">
    <w:pPr>
      <w:pStyle w:val="Header"/>
      <w:jc w:val="center"/>
      <w:rPr>
        <w:rFonts w:asciiTheme="majorHAnsi" w:eastAsiaTheme="majorEastAsia" w:hAnsiTheme="majorHAnsi" w:cstheme="majorBid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90F1D"/>
    <w:multiLevelType w:val="hybridMultilevel"/>
    <w:tmpl w:val="A8684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B7301"/>
    <w:multiLevelType w:val="multilevel"/>
    <w:tmpl w:val="8A1022F0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62AF5"/>
    <w:multiLevelType w:val="hybridMultilevel"/>
    <w:tmpl w:val="A8684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19697F"/>
    <w:multiLevelType w:val="hybridMultilevel"/>
    <w:tmpl w:val="6E4CC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F2073"/>
    <w:multiLevelType w:val="multilevel"/>
    <w:tmpl w:val="FC90B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47447D"/>
    <w:multiLevelType w:val="hybridMultilevel"/>
    <w:tmpl w:val="D64CCE4C"/>
    <w:lvl w:ilvl="0" w:tplc="0E60C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FA5107C"/>
    <w:multiLevelType w:val="hybridMultilevel"/>
    <w:tmpl w:val="0794FDEE"/>
    <w:lvl w:ilvl="0" w:tplc="31D4055C">
      <w:numFmt w:val="bullet"/>
      <w:pStyle w:val="ListParagraph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6D3B4B"/>
    <w:multiLevelType w:val="hybridMultilevel"/>
    <w:tmpl w:val="6E4CC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66350C"/>
    <w:multiLevelType w:val="multilevel"/>
    <w:tmpl w:val="D9288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3BC4A26"/>
    <w:multiLevelType w:val="multilevel"/>
    <w:tmpl w:val="6548156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9F02F52"/>
    <w:multiLevelType w:val="multilevel"/>
    <w:tmpl w:val="2A489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15" w15:restartNumberingAfterBreak="0">
    <w:nsid w:val="64F8479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65CA4493"/>
    <w:multiLevelType w:val="hybridMultilevel"/>
    <w:tmpl w:val="39C0C950"/>
    <w:lvl w:ilvl="0" w:tplc="B7941D94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5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8" w15:restartNumberingAfterBreak="0">
    <w:nsid w:val="73D45FB5"/>
    <w:multiLevelType w:val="multilevel"/>
    <w:tmpl w:val="3BCEB5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764204CC"/>
    <w:multiLevelType w:val="hybridMultilevel"/>
    <w:tmpl w:val="C8A26F28"/>
    <w:lvl w:ilvl="0" w:tplc="51548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4"/>
  </w:num>
  <w:num w:numId="3">
    <w:abstractNumId w:val="2"/>
  </w:num>
  <w:num w:numId="4">
    <w:abstractNumId w:val="14"/>
  </w:num>
  <w:num w:numId="5">
    <w:abstractNumId w:val="14"/>
  </w:num>
  <w:num w:numId="6">
    <w:abstractNumId w:val="7"/>
  </w:num>
  <w:num w:numId="7">
    <w:abstractNumId w:val="3"/>
  </w:num>
  <w:num w:numId="8">
    <w:abstractNumId w:val="17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13"/>
  </w:num>
  <w:num w:numId="12">
    <w:abstractNumId w:val="15"/>
  </w:num>
  <w:num w:numId="13">
    <w:abstractNumId w:val="15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14">
    <w:abstractNumId w:val="15"/>
    <w:lvlOverride w:ilvl="0">
      <w:startOverride w:val="2"/>
    </w:lvlOverride>
    <w:lvlOverride w:ilvl="1">
      <w:startOverride w:val="5"/>
    </w:lvlOverride>
  </w:num>
  <w:num w:numId="15">
    <w:abstractNumId w:val="15"/>
    <w:lvlOverride w:ilvl="0">
      <w:startOverride w:val="2"/>
    </w:lvlOverride>
    <w:lvlOverride w:ilvl="1">
      <w:startOverride w:val="5"/>
    </w:lvlOverride>
  </w:num>
  <w:num w:numId="16">
    <w:abstractNumId w:val="15"/>
    <w:lvlOverride w:ilvl="0">
      <w:startOverride w:val="2"/>
    </w:lvlOverride>
    <w:lvlOverride w:ilvl="1">
      <w:startOverride w:val="4"/>
    </w:lvlOverride>
  </w:num>
  <w:num w:numId="17">
    <w:abstractNumId w:val="15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18">
    <w:abstractNumId w:val="15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19">
    <w:abstractNumId w:val="15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20">
    <w:abstractNumId w:val="15"/>
    <w:lvlOverride w:ilvl="0">
      <w:startOverride w:val="3"/>
    </w:lvlOverride>
    <w:lvlOverride w:ilvl="1">
      <w:startOverride w:val="2"/>
    </w:lvlOverride>
    <w:lvlOverride w:ilvl="2">
      <w:startOverride w:val="2"/>
    </w:lvlOverride>
  </w:num>
  <w:num w:numId="21">
    <w:abstractNumId w:val="11"/>
  </w:num>
  <w:num w:numId="22">
    <w:abstractNumId w:val="12"/>
  </w:num>
  <w:num w:numId="23">
    <w:abstractNumId w:val="1"/>
  </w:num>
  <w:num w:numId="24">
    <w:abstractNumId w:val="18"/>
  </w:num>
  <w:num w:numId="25">
    <w:abstractNumId w:val="18"/>
    <w:lvlOverride w:ilvl="0">
      <w:startOverride w:val="2"/>
    </w:lvlOverride>
  </w:num>
  <w:num w:numId="26">
    <w:abstractNumId w:val="19"/>
  </w:num>
  <w:num w:numId="27">
    <w:abstractNumId w:val="9"/>
  </w:num>
  <w:num w:numId="28">
    <w:abstractNumId w:val="4"/>
  </w:num>
  <w:num w:numId="29">
    <w:abstractNumId w:val="0"/>
  </w:num>
  <w:num w:numId="30">
    <w:abstractNumId w:val="6"/>
  </w:num>
  <w:num w:numId="31">
    <w:abstractNumId w:val="10"/>
  </w:num>
  <w:num w:numId="32">
    <w:abstractNumId w:val="8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ADC"/>
    <w:rsid w:val="000032D2"/>
    <w:rsid w:val="0000491A"/>
    <w:rsid w:val="00006E13"/>
    <w:rsid w:val="00022C38"/>
    <w:rsid w:val="00030427"/>
    <w:rsid w:val="00031667"/>
    <w:rsid w:val="00053F43"/>
    <w:rsid w:val="0005525A"/>
    <w:rsid w:val="00086F1C"/>
    <w:rsid w:val="000A11CF"/>
    <w:rsid w:val="000B2536"/>
    <w:rsid w:val="000E76C5"/>
    <w:rsid w:val="000F08C2"/>
    <w:rsid w:val="000F58EA"/>
    <w:rsid w:val="00102E2E"/>
    <w:rsid w:val="001130E2"/>
    <w:rsid w:val="001203E5"/>
    <w:rsid w:val="00126B2B"/>
    <w:rsid w:val="00142B8F"/>
    <w:rsid w:val="00153CD7"/>
    <w:rsid w:val="0017058E"/>
    <w:rsid w:val="001905FB"/>
    <w:rsid w:val="0019080A"/>
    <w:rsid w:val="001B73AF"/>
    <w:rsid w:val="001C1731"/>
    <w:rsid w:val="001C6B1D"/>
    <w:rsid w:val="001C7B81"/>
    <w:rsid w:val="001D0E50"/>
    <w:rsid w:val="001D1E39"/>
    <w:rsid w:val="001E511D"/>
    <w:rsid w:val="001F0DA9"/>
    <w:rsid w:val="001F241A"/>
    <w:rsid w:val="001F5C52"/>
    <w:rsid w:val="00244330"/>
    <w:rsid w:val="002470DC"/>
    <w:rsid w:val="002542CB"/>
    <w:rsid w:val="00272E82"/>
    <w:rsid w:val="00282819"/>
    <w:rsid w:val="00282E6C"/>
    <w:rsid w:val="002D0083"/>
    <w:rsid w:val="002D29DF"/>
    <w:rsid w:val="002E602B"/>
    <w:rsid w:val="002E6DA4"/>
    <w:rsid w:val="002F3310"/>
    <w:rsid w:val="003068A9"/>
    <w:rsid w:val="003161AF"/>
    <w:rsid w:val="003411AA"/>
    <w:rsid w:val="00344A97"/>
    <w:rsid w:val="00354441"/>
    <w:rsid w:val="00376C6F"/>
    <w:rsid w:val="003903BE"/>
    <w:rsid w:val="00392CFE"/>
    <w:rsid w:val="00393770"/>
    <w:rsid w:val="003C341D"/>
    <w:rsid w:val="003C38CE"/>
    <w:rsid w:val="003F0308"/>
    <w:rsid w:val="003F755D"/>
    <w:rsid w:val="00416B1E"/>
    <w:rsid w:val="00421C8F"/>
    <w:rsid w:val="00445035"/>
    <w:rsid w:val="00451D3A"/>
    <w:rsid w:val="00452694"/>
    <w:rsid w:val="0047219A"/>
    <w:rsid w:val="00477ADC"/>
    <w:rsid w:val="00492BC6"/>
    <w:rsid w:val="004A2F75"/>
    <w:rsid w:val="004C0D85"/>
    <w:rsid w:val="004C54B1"/>
    <w:rsid w:val="004E277F"/>
    <w:rsid w:val="004E27C5"/>
    <w:rsid w:val="00503200"/>
    <w:rsid w:val="00513C44"/>
    <w:rsid w:val="0052389B"/>
    <w:rsid w:val="00525FC7"/>
    <w:rsid w:val="005354DB"/>
    <w:rsid w:val="005401E4"/>
    <w:rsid w:val="00547705"/>
    <w:rsid w:val="00552476"/>
    <w:rsid w:val="00570607"/>
    <w:rsid w:val="00572DAC"/>
    <w:rsid w:val="00573233"/>
    <w:rsid w:val="005A4B0E"/>
    <w:rsid w:val="005B6BD6"/>
    <w:rsid w:val="005D4368"/>
    <w:rsid w:val="005D46A9"/>
    <w:rsid w:val="005F5B3F"/>
    <w:rsid w:val="00602EF6"/>
    <w:rsid w:val="006226B3"/>
    <w:rsid w:val="0062469F"/>
    <w:rsid w:val="00630083"/>
    <w:rsid w:val="00632FA8"/>
    <w:rsid w:val="006338A8"/>
    <w:rsid w:val="0063495B"/>
    <w:rsid w:val="00637837"/>
    <w:rsid w:val="00671800"/>
    <w:rsid w:val="0067440B"/>
    <w:rsid w:val="00683AE6"/>
    <w:rsid w:val="00694BAD"/>
    <w:rsid w:val="006A6F6B"/>
    <w:rsid w:val="006E335E"/>
    <w:rsid w:val="006E3BA7"/>
    <w:rsid w:val="006E7044"/>
    <w:rsid w:val="006F28B2"/>
    <w:rsid w:val="00742C5C"/>
    <w:rsid w:val="007970C7"/>
    <w:rsid w:val="007C4298"/>
    <w:rsid w:val="007E0610"/>
    <w:rsid w:val="007E4860"/>
    <w:rsid w:val="00815CC5"/>
    <w:rsid w:val="0083497D"/>
    <w:rsid w:val="0084648F"/>
    <w:rsid w:val="00860773"/>
    <w:rsid w:val="00867DE1"/>
    <w:rsid w:val="00872D6D"/>
    <w:rsid w:val="00875E62"/>
    <w:rsid w:val="00883513"/>
    <w:rsid w:val="008B564E"/>
    <w:rsid w:val="008C08CB"/>
    <w:rsid w:val="008C4E0B"/>
    <w:rsid w:val="008C66FB"/>
    <w:rsid w:val="008C6916"/>
    <w:rsid w:val="008D5227"/>
    <w:rsid w:val="008E2600"/>
    <w:rsid w:val="008F1724"/>
    <w:rsid w:val="008F1E78"/>
    <w:rsid w:val="008F42A8"/>
    <w:rsid w:val="0092173F"/>
    <w:rsid w:val="009360A7"/>
    <w:rsid w:val="00944EF7"/>
    <w:rsid w:val="00954793"/>
    <w:rsid w:val="00973D52"/>
    <w:rsid w:val="009810F5"/>
    <w:rsid w:val="009B6BBF"/>
    <w:rsid w:val="009C2868"/>
    <w:rsid w:val="009D104C"/>
    <w:rsid w:val="00A267A3"/>
    <w:rsid w:val="00A45F8E"/>
    <w:rsid w:val="00A6183A"/>
    <w:rsid w:val="00A64DBB"/>
    <w:rsid w:val="00A74BCA"/>
    <w:rsid w:val="00A833F3"/>
    <w:rsid w:val="00AA7614"/>
    <w:rsid w:val="00AD492A"/>
    <w:rsid w:val="00AD78EA"/>
    <w:rsid w:val="00AF7B9F"/>
    <w:rsid w:val="00B025CF"/>
    <w:rsid w:val="00B0779F"/>
    <w:rsid w:val="00B22B8D"/>
    <w:rsid w:val="00B436B3"/>
    <w:rsid w:val="00B5070C"/>
    <w:rsid w:val="00B743D5"/>
    <w:rsid w:val="00B8554C"/>
    <w:rsid w:val="00BA4AB3"/>
    <w:rsid w:val="00BA6788"/>
    <w:rsid w:val="00BC1E5A"/>
    <w:rsid w:val="00BC650D"/>
    <w:rsid w:val="00BD0CBC"/>
    <w:rsid w:val="00BD5D52"/>
    <w:rsid w:val="00BF2BF8"/>
    <w:rsid w:val="00C157E1"/>
    <w:rsid w:val="00C22950"/>
    <w:rsid w:val="00C23B91"/>
    <w:rsid w:val="00C25552"/>
    <w:rsid w:val="00C379D7"/>
    <w:rsid w:val="00C52077"/>
    <w:rsid w:val="00C551B4"/>
    <w:rsid w:val="00C61B85"/>
    <w:rsid w:val="00C6232D"/>
    <w:rsid w:val="00C82592"/>
    <w:rsid w:val="00C97707"/>
    <w:rsid w:val="00C977E1"/>
    <w:rsid w:val="00CA330C"/>
    <w:rsid w:val="00CC311A"/>
    <w:rsid w:val="00CD3D97"/>
    <w:rsid w:val="00D1539A"/>
    <w:rsid w:val="00D224DA"/>
    <w:rsid w:val="00D32DBA"/>
    <w:rsid w:val="00D47915"/>
    <w:rsid w:val="00D62482"/>
    <w:rsid w:val="00D655C8"/>
    <w:rsid w:val="00D66974"/>
    <w:rsid w:val="00D7050A"/>
    <w:rsid w:val="00D7090E"/>
    <w:rsid w:val="00D70F31"/>
    <w:rsid w:val="00D87EB0"/>
    <w:rsid w:val="00D96169"/>
    <w:rsid w:val="00D979FD"/>
    <w:rsid w:val="00DB579F"/>
    <w:rsid w:val="00DC79AE"/>
    <w:rsid w:val="00DD6930"/>
    <w:rsid w:val="00DE1EDA"/>
    <w:rsid w:val="00E00CBA"/>
    <w:rsid w:val="00E03C0B"/>
    <w:rsid w:val="00E052C5"/>
    <w:rsid w:val="00E202DD"/>
    <w:rsid w:val="00E24259"/>
    <w:rsid w:val="00E3185C"/>
    <w:rsid w:val="00E32FB7"/>
    <w:rsid w:val="00E357D8"/>
    <w:rsid w:val="00E45CCA"/>
    <w:rsid w:val="00E461B6"/>
    <w:rsid w:val="00E575E1"/>
    <w:rsid w:val="00E775E7"/>
    <w:rsid w:val="00E92B71"/>
    <w:rsid w:val="00E93D30"/>
    <w:rsid w:val="00E952EC"/>
    <w:rsid w:val="00EA4543"/>
    <w:rsid w:val="00ED0650"/>
    <w:rsid w:val="00EF03EF"/>
    <w:rsid w:val="00F23C0B"/>
    <w:rsid w:val="00F24E34"/>
    <w:rsid w:val="00F25513"/>
    <w:rsid w:val="00F352E6"/>
    <w:rsid w:val="00F415E5"/>
    <w:rsid w:val="00F46239"/>
    <w:rsid w:val="00F566AE"/>
    <w:rsid w:val="00F61A83"/>
    <w:rsid w:val="00F72DC6"/>
    <w:rsid w:val="00F92788"/>
    <w:rsid w:val="00FA3546"/>
    <w:rsid w:val="00FB2B8C"/>
    <w:rsid w:val="00FC1070"/>
    <w:rsid w:val="00FF19DB"/>
    <w:rsid w:val="22FEA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70363"/>
  <w15:docId w15:val="{B764BBAD-33AB-4E06-AFB8-41587C8DD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B8C"/>
    <w:pPr>
      <w:jc w:val="both"/>
    </w:pPr>
  </w:style>
  <w:style w:type="paragraph" w:styleId="Heading2">
    <w:name w:val="heading 2"/>
    <w:next w:val="Normal"/>
    <w:link w:val="Heading2Char"/>
    <w:autoRedefine/>
    <w:uiPriority w:val="9"/>
    <w:unhideWhenUsed/>
    <w:qFormat/>
    <w:rsid w:val="00FB2B8C"/>
    <w:pPr>
      <w:keepNext/>
      <w:keepLines/>
      <w:spacing w:before="200"/>
      <w:ind w:left="720" w:hanging="36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utoRedefine/>
    <w:uiPriority w:val="34"/>
    <w:qFormat/>
    <w:rsid w:val="00006E13"/>
    <w:pPr>
      <w:numPr>
        <w:numId w:val="27"/>
      </w:numPr>
      <w:tabs>
        <w:tab w:val="left" w:pos="1696"/>
        <w:tab w:val="left" w:pos="5931"/>
      </w:tabs>
      <w:spacing w:after="0" w:line="240" w:lineRule="auto"/>
      <w:contextualSpacing/>
    </w:pPr>
    <w:rPr>
      <w:rFonts w:cstheme="minorHAnsi"/>
      <w:b/>
      <w:bCs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FB2B8C"/>
    <w:rPr>
      <w:rFonts w:asciiTheme="majorHAnsi" w:eastAsiaTheme="majorEastAsia" w:hAnsiTheme="majorHAnsi" w:cstheme="majorHAnsi"/>
      <w:b/>
      <w:bCs/>
      <w:sz w:val="26"/>
      <w:szCs w:val="32"/>
    </w:rPr>
  </w:style>
  <w:style w:type="character" w:styleId="PlaceholderText">
    <w:name w:val="Placeholder Text"/>
    <w:basedOn w:val="DefaultParagraphFont"/>
    <w:uiPriority w:val="99"/>
    <w:semiHidden/>
    <w:rsid w:val="00C157E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1C"/>
    <w:rPr>
      <w:szCs w:val="32"/>
    </w:rPr>
  </w:style>
  <w:style w:type="paragraph" w:styleId="Footer">
    <w:name w:val="footer"/>
    <w:basedOn w:val="Normal"/>
    <w:link w:val="Foot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1C"/>
    <w:rPr>
      <w:szCs w:val="32"/>
    </w:rPr>
  </w:style>
  <w:style w:type="table" w:styleId="TableGrid">
    <w:name w:val="Table Grid"/>
    <w:basedOn w:val="TableNormal"/>
    <w:uiPriority w:val="3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">
    <w:name w:val="Medium Shading 1"/>
    <w:basedOn w:val="TableNormal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CF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655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SRS_thai_v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61B861C4D284BE39F801C51B066B4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DA7536-B3A8-4867-8C49-37A338503454}"/>
      </w:docPartPr>
      <w:docPartBody>
        <w:p w:rsidR="001E23BE" w:rsidRDefault="0001423C">
          <w:pPr>
            <w:pStyle w:val="761B861C4D284BE39F801C51B066B4C5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E72CC6DBB91F4DFB818390367B63B3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47263-EDA5-47F1-93D6-8D877E7D695F}"/>
      </w:docPartPr>
      <w:docPartBody>
        <w:p w:rsidR="001E23BE" w:rsidRDefault="0001423C">
          <w:pPr>
            <w:pStyle w:val="E72CC6DBB91F4DFB818390367B63B38F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45BFCC9232834DAAB339EE67A92B64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FEE1F4-4E8C-4BA0-A8E6-5EC7D0BB547E}"/>
      </w:docPartPr>
      <w:docPartBody>
        <w:p w:rsidR="001E23BE" w:rsidRDefault="0001423C">
          <w:pPr>
            <w:pStyle w:val="45BFCC9232834DAAB339EE67A92B6417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6007E51AE4C34A2D9286623FA91DD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8D253-0A63-47C0-B92A-27907266AE42}"/>
      </w:docPartPr>
      <w:docPartBody>
        <w:p w:rsidR="001E23BE" w:rsidRDefault="0001423C">
          <w:pPr>
            <w:pStyle w:val="6007E51AE4C34A2D9286623FA91DD5C4"/>
          </w:pPr>
          <w:r>
            <w:rPr>
              <w:rFonts w:ascii="TH SarabunPSK" w:hAnsi="TH SarabunPSK" w:cs="TH SarabunPSK"/>
              <w:sz w:val="56"/>
              <w:szCs w:val="56"/>
            </w:rPr>
            <w:t>&lt;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ผู้จัดทำ</w:t>
          </w:r>
          <w:r>
            <w:rPr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9A3B8236E4C94E08A884F8EF07D02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19A00A-458C-4D0B-A37E-CF74A3727C5B}"/>
      </w:docPartPr>
      <w:docPartBody>
        <w:p w:rsidR="001E23BE" w:rsidRDefault="0001423C">
          <w:pPr>
            <w:pStyle w:val="9A3B8236E4C94E08A884F8EF07D02E67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32AD7218D4864DB89F6E380C07264D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B41181-C807-4C27-8868-895AA32DF072}"/>
      </w:docPartPr>
      <w:docPartBody>
        <w:p w:rsidR="001E23BE" w:rsidRDefault="0001423C">
          <w:pPr>
            <w:pStyle w:val="32AD7218D4864DB89F6E380C07264D16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9B207D4B1A37451EAA70C2B0BB48CA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CA95B-76A9-42F3-A62A-DA5908ACCCD3}"/>
      </w:docPartPr>
      <w:docPartBody>
        <w:p w:rsidR="001E23BE" w:rsidRDefault="0001423C">
          <w:pPr>
            <w:pStyle w:val="9B207D4B1A37451EAA70C2B0BB48CA0B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บรรยายความเกี่ยวข้องของระบบนี้กับระบบอื่นที่เกี่ยวข้อง ควรระบุว่าระบบเป็นระบบที่สมบูรณ์ในตัว หรือเป็นระบบย่อยของระบบใหญ่ รวมถึงต้องอธิบายความสัมพันธ์และการเชื่อมต่อกับระบบย่อยอื่นๆ ด้วย เราอาจเขียน </w:t>
          </w:r>
          <w:r>
            <w:rPr>
              <w:rStyle w:val="PlaceholderText"/>
            </w:rPr>
            <w:t xml:space="preserve">block diagram </w:t>
          </w:r>
          <w:r>
            <w:rPr>
              <w:rStyle w:val="PlaceholderText"/>
              <w:rFonts w:hint="cs"/>
              <w:cs/>
            </w:rPr>
            <w:t>เพื่อแสดงความสัมพันธ์ของระบบนี้กับส่วนอื่นๆ นอกจากนี้ควรระบุข้อจำกัดต่างๆ ในการทำงานของระบบ เช่น การทำงานร่วมกับระบบอื่น ส่วนต่อประสานกับผู้ใช้ ส่วนต่อประสานทางฮาร์ดแวร์หรือซอฟต์แวร์หรือเครือข่าย เป็นต้น รวมถึงสภาพแวดล้อมในการทำงานของระบบ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EBC2D51879174D89ACADA411003425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674DFB-9CCD-4558-B5F4-3E727E6913E1}"/>
      </w:docPartPr>
      <w:docPartBody>
        <w:p w:rsidR="001E23BE" w:rsidRDefault="0001423C">
          <w:pPr>
            <w:pStyle w:val="EBC2D51879174D89ACADA41100342569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17DF25D4365E4E468B1DA0900BD696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3FA460-1D03-4BA7-B67E-D5B7E26FD5A3}"/>
      </w:docPartPr>
      <w:docPartBody>
        <w:p w:rsidR="001E23BE" w:rsidRDefault="0001423C">
          <w:pPr>
            <w:pStyle w:val="17DF25D4365E4E468B1DA0900BD69631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8F3613EBF2E94F188E029BB84C3419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ADE873-6D63-4160-AEB9-8571DE43CCFA}"/>
      </w:docPartPr>
      <w:docPartBody>
        <w:p w:rsidR="001E23BE" w:rsidRDefault="0001423C">
          <w:pPr>
            <w:pStyle w:val="8F3613EBF2E94F188E029BB84C3419B5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ระบุความต้องการของผู้ใช้ (</w:t>
          </w:r>
          <w:r>
            <w:rPr>
              <w:rStyle w:val="PlaceholderText"/>
            </w:rPr>
            <w:t>user requirements</w:t>
          </w:r>
          <w:r>
            <w:rPr>
              <w:rStyle w:val="PlaceholderText"/>
              <w:rFonts w:hint="cs"/>
              <w:cs/>
            </w:rPr>
            <w:t>) ควรเขียนเป็นภาษาที่ผู้ใช้สามารถอ่านเข้าใจได้ อาจใช้แผนภาพอย่างง่ายประกอบเพื่อแสดงความสัมพันธ์ของส่วนต่างๆ แต่ไม่บอกถึงการออกแบบ</w:t>
          </w:r>
          <w:r>
            <w:rPr>
              <w:rStyle w:val="PlaceholderText"/>
            </w:rPr>
            <w:t>&gt;</w:t>
          </w:r>
          <w:r w:rsidRPr="00EE17D5">
            <w:rPr>
              <w:rStyle w:val="PlaceholderText"/>
            </w:rPr>
            <w:t>.</w:t>
          </w:r>
        </w:p>
      </w:docPartBody>
    </w:docPart>
    <w:docPart>
      <w:docPartPr>
        <w:name w:val="BFED99ED9C7843188AD2F1EE3C6EA3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A27075-3E11-46A0-93EA-BBA28C35F700}"/>
      </w:docPartPr>
      <w:docPartBody>
        <w:p w:rsidR="00372BD5" w:rsidRDefault="00372BD5" w:rsidP="00372BD5">
          <w:pPr>
            <w:pStyle w:val="BFED99ED9C7843188AD2F1EE3C6EA307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DD105770634D4B7A926D6C0805F32B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35C8B-A19E-4AF4-8C29-5CB4341E5C91}"/>
      </w:docPartPr>
      <w:docPartBody>
        <w:p w:rsidR="00372BD5" w:rsidRDefault="00372BD5" w:rsidP="00372BD5">
          <w:pPr>
            <w:pStyle w:val="DD105770634D4B7A926D6C0805F32B2C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23C"/>
    <w:rsid w:val="0001423C"/>
    <w:rsid w:val="001848BE"/>
    <w:rsid w:val="001E23BE"/>
    <w:rsid w:val="00372BD5"/>
    <w:rsid w:val="0044768B"/>
    <w:rsid w:val="00882373"/>
    <w:rsid w:val="00942288"/>
    <w:rsid w:val="00BA6E4D"/>
    <w:rsid w:val="00C418B5"/>
    <w:rsid w:val="00D1291C"/>
    <w:rsid w:val="00D9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61B861C4D284BE39F801C51B066B4C5">
    <w:name w:val="761B861C4D284BE39F801C51B066B4C5"/>
  </w:style>
  <w:style w:type="paragraph" w:customStyle="1" w:styleId="E72CC6DBB91F4DFB818390367B63B38F">
    <w:name w:val="E72CC6DBB91F4DFB818390367B63B38F"/>
  </w:style>
  <w:style w:type="character" w:styleId="PlaceholderText">
    <w:name w:val="Placeholder Text"/>
    <w:basedOn w:val="DefaultParagraphFont"/>
    <w:uiPriority w:val="99"/>
    <w:semiHidden/>
    <w:rsid w:val="00372BD5"/>
    <w:rPr>
      <w:color w:val="808080"/>
    </w:rPr>
  </w:style>
  <w:style w:type="paragraph" w:customStyle="1" w:styleId="45BFCC9232834DAAB339EE67A92B6417">
    <w:name w:val="45BFCC9232834DAAB339EE67A92B6417"/>
  </w:style>
  <w:style w:type="paragraph" w:customStyle="1" w:styleId="6007E51AE4C34A2D9286623FA91DD5C4">
    <w:name w:val="6007E51AE4C34A2D9286623FA91DD5C4"/>
  </w:style>
  <w:style w:type="paragraph" w:customStyle="1" w:styleId="9A3B8236E4C94E08A884F8EF07D02E67">
    <w:name w:val="9A3B8236E4C94E08A884F8EF07D02E67"/>
  </w:style>
  <w:style w:type="paragraph" w:customStyle="1" w:styleId="32AD7218D4864DB89F6E380C07264D16">
    <w:name w:val="32AD7218D4864DB89F6E380C07264D16"/>
  </w:style>
  <w:style w:type="paragraph" w:customStyle="1" w:styleId="9B207D4B1A37451EAA70C2B0BB48CA0B">
    <w:name w:val="9B207D4B1A37451EAA70C2B0BB48CA0B"/>
  </w:style>
  <w:style w:type="paragraph" w:customStyle="1" w:styleId="EBC2D51879174D89ACADA41100342569">
    <w:name w:val="EBC2D51879174D89ACADA41100342569"/>
  </w:style>
  <w:style w:type="paragraph" w:customStyle="1" w:styleId="17DF25D4365E4E468B1DA0900BD69631">
    <w:name w:val="17DF25D4365E4E468B1DA0900BD69631"/>
  </w:style>
  <w:style w:type="paragraph" w:customStyle="1" w:styleId="8F3613EBF2E94F188E029BB84C3419B5">
    <w:name w:val="8F3613EBF2E94F188E029BB84C3419B5"/>
  </w:style>
  <w:style w:type="paragraph" w:customStyle="1" w:styleId="971B520C03A445828B5E8BA1EAC4FE17">
    <w:name w:val="971B520C03A445828B5E8BA1EAC4FE17"/>
  </w:style>
  <w:style w:type="paragraph" w:customStyle="1" w:styleId="52D903C02A934FAE9EBD73FE6D9055B7">
    <w:name w:val="52D903C02A934FAE9EBD73FE6D9055B7"/>
  </w:style>
  <w:style w:type="paragraph" w:customStyle="1" w:styleId="1D45B4EDC84A4054864FB4E328E874E0">
    <w:name w:val="1D45B4EDC84A4054864FB4E328E874E0"/>
  </w:style>
  <w:style w:type="paragraph" w:customStyle="1" w:styleId="EDD62548626641F88E6989110F7F7F0C">
    <w:name w:val="EDD62548626641F88E6989110F7F7F0C"/>
  </w:style>
  <w:style w:type="paragraph" w:customStyle="1" w:styleId="2BF4F964EE514CA2B71184544E3CEFDB">
    <w:name w:val="2BF4F964EE514CA2B71184544E3CEFDB"/>
    <w:rsid w:val="00BA6E4D"/>
  </w:style>
  <w:style w:type="paragraph" w:customStyle="1" w:styleId="BFED99ED9C7843188AD2F1EE3C6EA307">
    <w:name w:val="BFED99ED9C7843188AD2F1EE3C6EA307"/>
    <w:rsid w:val="00372BD5"/>
  </w:style>
  <w:style w:type="paragraph" w:customStyle="1" w:styleId="DD105770634D4B7A926D6C0805F32B2C">
    <w:name w:val="DD105770634D4B7A926D6C0805F32B2C"/>
    <w:rsid w:val="00372B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BDD35-8ACA-4C43-9BDB-D82523B69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SRS_thai_v3.dotx</Template>
  <TotalTime>1090</TotalTime>
  <Pages>31</Pages>
  <Words>2606</Words>
  <Characters>14858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Mark M.C.G</cp:lastModifiedBy>
  <cp:revision>8</cp:revision>
  <dcterms:created xsi:type="dcterms:W3CDTF">2020-02-08T06:58:00Z</dcterms:created>
  <dcterms:modified xsi:type="dcterms:W3CDTF">2020-03-04T21:51:00Z</dcterms:modified>
</cp:coreProperties>
</file>